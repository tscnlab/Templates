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A49CE" w14:textId="51A03E7D" w:rsidR="004C7E9F" w:rsidRPr="00332DDE" w:rsidRDefault="00AF251F" w:rsidP="00A22AE0">
      <w:pPr>
        <w:pStyle w:val="Title"/>
        <w:ind w:left="0" w:right="-59"/>
        <w:rPr>
          <w:rFonts w:ascii="TUM Neue Helvetica 55 Regular" w:hAnsi="TUM Neue Helvetica 55 Regular" w:cs="Menlo"/>
          <w:noProof/>
        </w:rPr>
      </w:pPr>
      <w:r w:rsidRPr="00332DDE">
        <w:rPr>
          <w:rFonts w:ascii="TUM Neue Helvetica 55 Regular" w:hAnsi="TUM Neue Helvetica 55 Regular" w:cs="Menlo"/>
          <w:b w:val="0"/>
          <w:bCs w:val="0"/>
          <w:color w:val="000000"/>
          <w:sz w:val="22"/>
          <w:szCs w:val="22"/>
          <w:bdr w:val="none" w:sz="0" w:space="0" w:color="auto" w:frame="1"/>
        </w:rPr>
        <w:fldChar w:fldCharType="begin"/>
      </w:r>
      <w:r w:rsidRPr="00332DDE">
        <w:rPr>
          <w:rFonts w:ascii="TUM Neue Helvetica 55 Regular" w:hAnsi="TUM Neue Helvetica 55 Regular" w:cs="Menlo"/>
          <w:b w:val="0"/>
          <w:bCs w:val="0"/>
          <w:color w:val="000000"/>
          <w:sz w:val="22"/>
          <w:szCs w:val="22"/>
          <w:bdr w:val="none" w:sz="0" w:space="0" w:color="auto" w:frame="1"/>
        </w:rPr>
        <w:instrText xml:space="preserve"> INCLUDEPICTURE "https://lh6.googleusercontent.com/J0Eex5NnZhyaww5ddL-RAAmkcSHiZQYKwajXb_83FGjxBWgFibv7uRf-8R5d7BSfmhGeeH5yxiB-3lU1sqe7dEoUobcfRxxEJHqJDExdWQaVrxqqGP_B5MkVRpPN7cEod5_I2oG1bMVrzKirYJMw5zE" \* MERGEFORMATINET </w:instrText>
      </w:r>
      <w:r w:rsidR="00000000">
        <w:rPr>
          <w:rFonts w:ascii="TUM Neue Helvetica 55 Regular" w:hAnsi="TUM Neue Helvetica 55 Regular" w:cs="Menlo"/>
          <w:b w:val="0"/>
          <w:bCs w:val="0"/>
          <w:color w:val="000000"/>
          <w:sz w:val="22"/>
          <w:szCs w:val="22"/>
          <w:bdr w:val="none" w:sz="0" w:space="0" w:color="auto" w:frame="1"/>
        </w:rPr>
        <w:fldChar w:fldCharType="separate"/>
      </w:r>
      <w:r w:rsidRPr="00332DDE">
        <w:rPr>
          <w:rFonts w:ascii="TUM Neue Helvetica 55 Regular" w:hAnsi="TUM Neue Helvetica 55 Regular" w:cs="Menlo"/>
          <w:b w:val="0"/>
          <w:bCs w:val="0"/>
          <w:color w:val="000000"/>
          <w:sz w:val="22"/>
          <w:szCs w:val="22"/>
          <w:bdr w:val="none" w:sz="0" w:space="0" w:color="auto" w:frame="1"/>
        </w:rPr>
        <w:fldChar w:fldCharType="end"/>
      </w:r>
    </w:p>
    <w:tbl>
      <w:tblPr>
        <w:tblW w:w="1547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9"/>
        <w:gridCol w:w="3260"/>
        <w:gridCol w:w="3260"/>
        <w:gridCol w:w="3260"/>
        <w:gridCol w:w="3261"/>
        <w:gridCol w:w="851"/>
      </w:tblGrid>
      <w:tr w:rsidR="004C7E9F" w:rsidRPr="00332DDE" w14:paraId="5845D2F3" w14:textId="77777777" w:rsidTr="00A22AE0">
        <w:trPr>
          <w:trHeight w:val="828"/>
        </w:trPr>
        <w:tc>
          <w:tcPr>
            <w:tcW w:w="1579" w:type="dxa"/>
            <w:vAlign w:val="center"/>
          </w:tcPr>
          <w:p w14:paraId="24BE2B3F" w14:textId="77777777" w:rsidR="004C7E9F" w:rsidRPr="00332DDE" w:rsidRDefault="00000000" w:rsidP="00EF6BE8">
            <w:pPr>
              <w:pStyle w:val="TableParagraph"/>
              <w:spacing w:line="276" w:lineRule="auto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  <w:t>SECTION</w:t>
            </w:r>
          </w:p>
        </w:tc>
        <w:tc>
          <w:tcPr>
            <w:tcW w:w="3260" w:type="dxa"/>
            <w:vAlign w:val="center"/>
          </w:tcPr>
          <w:p w14:paraId="2E8DC756" w14:textId="77777777" w:rsidR="004C7E9F" w:rsidRPr="00332DDE" w:rsidRDefault="00000000" w:rsidP="00EF6BE8">
            <w:pPr>
              <w:pStyle w:val="TableParagraph"/>
              <w:spacing w:line="276" w:lineRule="auto"/>
              <w:ind w:left="530" w:hanging="530"/>
              <w:jc w:val="center"/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  <w:t>UNSATISFACTORY</w:t>
            </w:r>
          </w:p>
          <w:p w14:paraId="1024F19B" w14:textId="77777777" w:rsidR="00EB2878" w:rsidRPr="00332DDE" w:rsidRDefault="0099219D" w:rsidP="009A760C">
            <w:pPr>
              <w:pStyle w:val="TableParagraph"/>
              <w:spacing w:line="276" w:lineRule="auto"/>
              <w:ind w:left="530" w:hanging="530"/>
              <w:jc w:val="center"/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  <w:t>Grade: 3.7 – 4.0</w:t>
            </w:r>
          </w:p>
        </w:tc>
        <w:tc>
          <w:tcPr>
            <w:tcW w:w="3260" w:type="dxa"/>
            <w:vAlign w:val="center"/>
          </w:tcPr>
          <w:p w14:paraId="74558618" w14:textId="77777777" w:rsidR="004C7E9F" w:rsidRPr="00332DDE" w:rsidRDefault="00000000" w:rsidP="00EF6BE8">
            <w:pPr>
              <w:pStyle w:val="TableParagraph"/>
              <w:spacing w:line="276" w:lineRule="auto"/>
              <w:ind w:left="839" w:hanging="530"/>
              <w:jc w:val="center"/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  <w:t>DEVELOPING</w:t>
            </w:r>
          </w:p>
          <w:p w14:paraId="10064F2B" w14:textId="77777777" w:rsidR="00EB2878" w:rsidRPr="009A760C" w:rsidRDefault="0099219D" w:rsidP="009A760C">
            <w:pPr>
              <w:pStyle w:val="TableParagraph"/>
              <w:spacing w:line="276" w:lineRule="auto"/>
              <w:ind w:left="839" w:hanging="530"/>
              <w:jc w:val="center"/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  <w:t>Grade 2.7 – 3.0 – 3.3</w:t>
            </w:r>
          </w:p>
        </w:tc>
        <w:tc>
          <w:tcPr>
            <w:tcW w:w="3260" w:type="dxa"/>
            <w:vAlign w:val="center"/>
          </w:tcPr>
          <w:p w14:paraId="5D17CF41" w14:textId="77777777" w:rsidR="004C7E9F" w:rsidRPr="00332DDE" w:rsidRDefault="00000000" w:rsidP="00EF6BE8">
            <w:pPr>
              <w:pStyle w:val="TableParagraph"/>
              <w:spacing w:line="276" w:lineRule="auto"/>
              <w:ind w:left="60" w:hanging="60"/>
              <w:jc w:val="center"/>
              <w:rPr>
                <w:rFonts w:ascii="TUM Neue Helvetica 55 Regular" w:hAnsi="TUM Neue Helvetica 55 Regular" w:cs="Menlo"/>
                <w:b/>
                <w:color w:val="0F2C39"/>
                <w:spacing w:val="-4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F2C39"/>
                <w:spacing w:val="-4"/>
                <w:sz w:val="18"/>
                <w:szCs w:val="18"/>
              </w:rPr>
              <w:t>GOOD</w:t>
            </w:r>
          </w:p>
          <w:p w14:paraId="7576D803" w14:textId="77777777" w:rsidR="00EB2878" w:rsidRPr="009A760C" w:rsidRDefault="0099219D" w:rsidP="009A760C">
            <w:pPr>
              <w:pStyle w:val="TableParagraph"/>
              <w:spacing w:line="276" w:lineRule="auto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F2C39"/>
                <w:spacing w:val="-2"/>
                <w:sz w:val="18"/>
                <w:szCs w:val="18"/>
              </w:rPr>
              <w:t>Grade 1.7 – 2.0 – 2.3</w:t>
            </w:r>
          </w:p>
        </w:tc>
        <w:tc>
          <w:tcPr>
            <w:tcW w:w="3261" w:type="dxa"/>
            <w:vAlign w:val="center"/>
          </w:tcPr>
          <w:p w14:paraId="6B49DE67" w14:textId="77777777" w:rsidR="004C7E9F" w:rsidRPr="00EF6BE8" w:rsidRDefault="00000000" w:rsidP="00EF6BE8">
            <w:pPr>
              <w:pStyle w:val="TableParagraph"/>
              <w:spacing w:line="276" w:lineRule="auto"/>
              <w:ind w:left="60" w:hanging="60"/>
              <w:jc w:val="center"/>
              <w:rPr>
                <w:rFonts w:ascii="TUM Neue Helvetica 55 Regular" w:hAnsi="TUM Neue Helvetica 55 Regular" w:cs="Menlo"/>
                <w:b/>
                <w:color w:val="0F2C39"/>
                <w:spacing w:val="-4"/>
                <w:sz w:val="18"/>
                <w:szCs w:val="18"/>
              </w:rPr>
            </w:pPr>
            <w:r w:rsidRPr="00EF6BE8">
              <w:rPr>
                <w:rFonts w:ascii="TUM Neue Helvetica 55 Regular" w:hAnsi="TUM Neue Helvetica 55 Regular" w:cs="Menlo"/>
                <w:b/>
                <w:color w:val="0F2C39"/>
                <w:spacing w:val="-4"/>
                <w:sz w:val="18"/>
                <w:szCs w:val="18"/>
              </w:rPr>
              <w:t>EXCELLENT</w:t>
            </w:r>
          </w:p>
          <w:p w14:paraId="0BE6043E" w14:textId="77777777" w:rsidR="009A760C" w:rsidRPr="009A760C" w:rsidRDefault="0099219D" w:rsidP="009A760C">
            <w:pPr>
              <w:pStyle w:val="TableParagraph"/>
              <w:spacing w:line="276" w:lineRule="auto"/>
              <w:ind w:left="60" w:hanging="60"/>
              <w:jc w:val="center"/>
              <w:rPr>
                <w:rFonts w:ascii="TUM Neue Helvetica 55 Regular" w:hAnsi="TUM Neue Helvetica 55 Regular" w:cs="Menlo"/>
                <w:b/>
                <w:color w:val="0F2C39"/>
                <w:spacing w:val="-4"/>
                <w:sz w:val="18"/>
                <w:szCs w:val="18"/>
              </w:rPr>
            </w:pPr>
            <w:r w:rsidRPr="00EF6BE8">
              <w:rPr>
                <w:rFonts w:ascii="TUM Neue Helvetica 55 Regular" w:hAnsi="TUM Neue Helvetica 55 Regular" w:cs="Menlo"/>
                <w:b/>
                <w:color w:val="0F2C39"/>
                <w:spacing w:val="-4"/>
                <w:sz w:val="18"/>
                <w:szCs w:val="18"/>
              </w:rPr>
              <w:t>Grade: 1.0 – 1.3</w:t>
            </w:r>
          </w:p>
        </w:tc>
        <w:tc>
          <w:tcPr>
            <w:tcW w:w="851" w:type="dxa"/>
            <w:vAlign w:val="center"/>
          </w:tcPr>
          <w:p w14:paraId="123D6484" w14:textId="77777777" w:rsidR="004C7E9F" w:rsidRPr="00332DDE" w:rsidRDefault="009A760C" w:rsidP="00EF6BE8">
            <w:pPr>
              <w:pStyle w:val="TableParagraph"/>
              <w:spacing w:line="276" w:lineRule="auto"/>
              <w:ind w:left="32" w:firstLine="0"/>
              <w:jc w:val="center"/>
              <w:rPr>
                <w:rFonts w:ascii="TUM Neue Helvetica 55 Regular" w:hAnsi="TUM Neue Helvetica 55 Regular" w:cs="Menlo"/>
                <w:b/>
                <w:color w:val="0F2C39"/>
                <w:spacing w:val="-4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b/>
                <w:color w:val="0F2C39"/>
                <w:spacing w:val="-4"/>
                <w:sz w:val="18"/>
                <w:szCs w:val="18"/>
              </w:rPr>
              <w:t>Grade</w:t>
            </w:r>
          </w:p>
        </w:tc>
      </w:tr>
      <w:tr w:rsidR="004C7E9F" w:rsidRPr="00332DDE" w14:paraId="5ECE25F6" w14:textId="77777777" w:rsidTr="00A22AE0">
        <w:trPr>
          <w:trHeight w:val="1963"/>
        </w:trPr>
        <w:tc>
          <w:tcPr>
            <w:tcW w:w="1579" w:type="dxa"/>
            <w:vAlign w:val="center"/>
          </w:tcPr>
          <w:p w14:paraId="1D0E9187" w14:textId="77777777" w:rsidR="00044FC6" w:rsidRDefault="00000000" w:rsidP="00EF6BE8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Introduction</w:t>
            </w:r>
            <w:r w:rsidR="00044FC6"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/</w:t>
            </w:r>
          </w:p>
          <w:p w14:paraId="669F3DE0" w14:textId="133212BB" w:rsidR="004C7E9F" w:rsidRPr="00332DDE" w:rsidRDefault="00044FC6" w:rsidP="00EF6BE8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Background</w:t>
            </w:r>
            <w:r w:rsidR="00000000" w:rsidRPr="00332DDE"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:</w:t>
            </w:r>
            <w:r w:rsidR="00AF251F" w:rsidRPr="00332DDE">
              <w:rPr>
                <w:rFonts w:ascii="TUM Neue Helvetica 55 Regular" w:hAnsi="TUM Neue Helvetica 55 Regular" w:cs="Menlo"/>
                <w:b/>
                <w:color w:val="0070C0"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</w:tcPr>
          <w:p w14:paraId="0615A3BA" w14:textId="6DD27039" w:rsidR="004C7E9F" w:rsidRPr="00044FC6" w:rsidRDefault="00000000" w:rsidP="00044FC6">
            <w:pPr>
              <w:pStyle w:val="TableParagraph"/>
              <w:numPr>
                <w:ilvl w:val="0"/>
                <w:numId w:val="25"/>
              </w:numPr>
              <w:tabs>
                <w:tab w:val="left" w:pos="361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No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3"/>
                <w:sz w:val="18"/>
                <w:szCs w:val="18"/>
              </w:rPr>
              <w:t xml:space="preserve"> </w:t>
            </w:r>
            <w:r w:rsidR="00044FC6"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summary of</w:t>
            </w:r>
            <w:r w:rsidR="00044FC6" w:rsidRPr="00332DDE">
              <w:rPr>
                <w:rFonts w:ascii="TUM Neue Helvetica 55 Regular" w:hAnsi="TUM Neue Helvetica 55 Regular" w:cs="Menlo"/>
                <w:color w:val="0F2C39"/>
                <w:spacing w:val="-1"/>
                <w:sz w:val="18"/>
                <w:szCs w:val="18"/>
              </w:rPr>
              <w:t xml:space="preserve"> </w:t>
            </w:r>
            <w:r w:rsidR="00044FC6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background and course content</w:t>
            </w:r>
          </w:p>
          <w:p w14:paraId="0736D8E3" w14:textId="77777777" w:rsidR="004C7E9F" w:rsidRPr="00044FC6" w:rsidRDefault="00000000" w:rsidP="00AF251F">
            <w:pPr>
              <w:pStyle w:val="TableParagraph"/>
              <w:numPr>
                <w:ilvl w:val="0"/>
                <w:numId w:val="28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No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vocabulary</w:t>
            </w:r>
          </w:p>
          <w:p w14:paraId="719F060A" w14:textId="4B35AE0B" w:rsidR="00044FC6" w:rsidRPr="00332DDE" w:rsidRDefault="00044FC6" w:rsidP="00AF251F">
            <w:pPr>
              <w:pStyle w:val="TableParagraph"/>
              <w:numPr>
                <w:ilvl w:val="0"/>
                <w:numId w:val="28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No definition of key terms</w:t>
            </w:r>
          </w:p>
          <w:p w14:paraId="1740A98F" w14:textId="4F1A2C68" w:rsidR="00AF251F" w:rsidRPr="00332DDE" w:rsidRDefault="00AF251F" w:rsidP="00AF251F">
            <w:pPr>
              <w:pStyle w:val="TableParagraph"/>
              <w:numPr>
                <w:ilvl w:val="0"/>
                <w:numId w:val="28"/>
              </w:numPr>
              <w:tabs>
                <w:tab w:val="left" w:pos="361"/>
              </w:tabs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No purpose of the r</w:t>
            </w:r>
            <w:r w:rsidR="00044FC6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eport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given</w:t>
            </w:r>
          </w:p>
        </w:tc>
        <w:tc>
          <w:tcPr>
            <w:tcW w:w="3260" w:type="dxa"/>
            <w:shd w:val="clear" w:color="auto" w:fill="auto"/>
          </w:tcPr>
          <w:p w14:paraId="6E802DE6" w14:textId="77777777" w:rsidR="00044FC6" w:rsidRPr="00044FC6" w:rsidRDefault="00000000" w:rsidP="00044FC6">
            <w:pPr>
              <w:pStyle w:val="TableParagraph"/>
              <w:numPr>
                <w:ilvl w:val="0"/>
                <w:numId w:val="25"/>
              </w:numPr>
              <w:tabs>
                <w:tab w:val="left" w:pos="361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proofErr w:type="gramStart"/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Brief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summary</w:t>
            </w:r>
            <w:proofErr w:type="gramEnd"/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 of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"/>
                <w:sz w:val="18"/>
                <w:szCs w:val="18"/>
              </w:rPr>
              <w:t xml:space="preserve"> </w:t>
            </w:r>
            <w:r w:rsidR="00044FC6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background and course content</w:t>
            </w:r>
          </w:p>
          <w:p w14:paraId="1EA201DF" w14:textId="466DBD33" w:rsidR="004C7E9F" w:rsidRPr="00044FC6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360"/>
              </w:tabs>
              <w:ind w:right="624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Vocabulary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not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defined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or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complete</w:t>
            </w:r>
          </w:p>
          <w:p w14:paraId="2BDEC8BA" w14:textId="7629AE2F" w:rsidR="00044FC6" w:rsidRPr="00332DDE" w:rsidRDefault="00044FC6">
            <w:pPr>
              <w:pStyle w:val="TableParagraph"/>
              <w:numPr>
                <w:ilvl w:val="0"/>
                <w:numId w:val="27"/>
              </w:numPr>
              <w:tabs>
                <w:tab w:val="left" w:pos="360"/>
              </w:tabs>
              <w:ind w:right="624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Definition of key terms is brief or </w:t>
            </w:r>
            <w:proofErr w:type="gramStart"/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incorrect</w:t>
            </w:r>
            <w:proofErr w:type="gramEnd"/>
          </w:p>
          <w:p w14:paraId="7922A7E1" w14:textId="7062DE63" w:rsidR="00AF251F" w:rsidRPr="00332DDE" w:rsidRDefault="00AF251F" w:rsidP="00AF251F">
            <w:pPr>
              <w:pStyle w:val="TableParagraph"/>
              <w:numPr>
                <w:ilvl w:val="0"/>
                <w:numId w:val="23"/>
              </w:numPr>
              <w:tabs>
                <w:tab w:val="left" w:pos="361"/>
              </w:tabs>
              <w:spacing w:line="216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Purpose of </w:t>
            </w:r>
            <w:r w:rsidR="00044FC6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report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is brief/unclear/</w:t>
            </w:r>
            <w:proofErr w:type="gramStart"/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incorrect</w:t>
            </w:r>
            <w:proofErr w:type="gramEnd"/>
          </w:p>
          <w:p w14:paraId="418F500F" w14:textId="77777777" w:rsidR="00AF251F" w:rsidRPr="00332DDE" w:rsidRDefault="00AF251F" w:rsidP="00AF251F">
            <w:pPr>
              <w:pStyle w:val="TableParagraph"/>
              <w:tabs>
                <w:tab w:val="left" w:pos="360"/>
              </w:tabs>
              <w:spacing w:line="204" w:lineRule="exact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</w:p>
        </w:tc>
        <w:tc>
          <w:tcPr>
            <w:tcW w:w="3260" w:type="dxa"/>
            <w:shd w:val="clear" w:color="auto" w:fill="auto"/>
          </w:tcPr>
          <w:p w14:paraId="31FF29E4" w14:textId="44949B1A" w:rsidR="004C7E9F" w:rsidRPr="00044FC6" w:rsidRDefault="00000000" w:rsidP="00044FC6">
            <w:pPr>
              <w:pStyle w:val="TableParagraph"/>
              <w:numPr>
                <w:ilvl w:val="0"/>
                <w:numId w:val="26"/>
              </w:numPr>
              <w:tabs>
                <w:tab w:val="left" w:pos="361"/>
              </w:tabs>
              <w:spacing w:line="215" w:lineRule="exact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Good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summary of </w:t>
            </w:r>
            <w:r w:rsidR="00044FC6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background and course content</w:t>
            </w:r>
          </w:p>
          <w:p w14:paraId="24F6CC86" w14:textId="77777777" w:rsidR="004C7E9F" w:rsidRPr="00044FC6" w:rsidRDefault="00000000" w:rsidP="00044FC6">
            <w:pPr>
              <w:pStyle w:val="TableParagraph"/>
              <w:numPr>
                <w:ilvl w:val="0"/>
                <w:numId w:val="26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Vocabulary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defined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within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</w:t>
            </w:r>
            <w:proofErr w:type="gramStart"/>
            <w:r w:rsidRPr="00332DDE">
              <w:rPr>
                <w:rFonts w:ascii="TUM Neue Helvetica 55 Regular" w:hAnsi="TUM Neue Helvetica 55 Regular" w:cs="Menlo"/>
                <w:color w:val="0F2C39"/>
                <w:spacing w:val="-4"/>
                <w:sz w:val="18"/>
                <w:szCs w:val="18"/>
              </w:rPr>
              <w:t>text</w:t>
            </w:r>
            <w:proofErr w:type="gramEnd"/>
          </w:p>
          <w:p w14:paraId="41810DC0" w14:textId="195F9E41" w:rsidR="00044FC6" w:rsidRPr="00044FC6" w:rsidRDefault="00044FC6" w:rsidP="00044FC6">
            <w:pPr>
              <w:pStyle w:val="TableParagraph"/>
              <w:numPr>
                <w:ilvl w:val="0"/>
                <w:numId w:val="26"/>
              </w:numPr>
              <w:tabs>
                <w:tab w:val="left" w:pos="361"/>
              </w:tabs>
              <w:ind w:right="750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Good</w:t>
            </w:r>
            <w:r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 definition of key terms</w:t>
            </w:r>
          </w:p>
          <w:p w14:paraId="26659DC4" w14:textId="78E2A6F5" w:rsidR="00AF251F" w:rsidRPr="00332DDE" w:rsidRDefault="00AF251F" w:rsidP="00044FC6">
            <w:pPr>
              <w:pStyle w:val="TableParagraph"/>
              <w:numPr>
                <w:ilvl w:val="0"/>
                <w:numId w:val="26"/>
              </w:numPr>
              <w:tabs>
                <w:tab w:val="left" w:pos="361"/>
              </w:tabs>
              <w:spacing w:line="216" w:lineRule="exact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Purpose </w:t>
            </w:r>
            <w:r w:rsidR="00044FC6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of report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is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stated</w:t>
            </w:r>
          </w:p>
        </w:tc>
        <w:tc>
          <w:tcPr>
            <w:tcW w:w="3261" w:type="dxa"/>
          </w:tcPr>
          <w:p w14:paraId="236231B6" w14:textId="4243C8FE" w:rsidR="004C7E9F" w:rsidRPr="00332DDE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360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Excellent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summary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of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3"/>
                <w:sz w:val="18"/>
                <w:szCs w:val="18"/>
              </w:rPr>
              <w:t xml:space="preserve"> </w:t>
            </w:r>
            <w:r w:rsidR="00044FC6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background and course content</w:t>
            </w:r>
          </w:p>
          <w:p w14:paraId="0919CDDD" w14:textId="77777777" w:rsidR="004C7E9F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360"/>
              </w:tabs>
              <w:ind w:left="359" w:right="750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Vocabulary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integrated throughout </w:t>
            </w:r>
            <w:proofErr w:type="gramStart"/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text</w:t>
            </w:r>
            <w:proofErr w:type="gramEnd"/>
          </w:p>
          <w:p w14:paraId="726EFB51" w14:textId="0CA7849A" w:rsidR="00044FC6" w:rsidRPr="00332DDE" w:rsidRDefault="00044FC6">
            <w:pPr>
              <w:pStyle w:val="TableParagraph"/>
              <w:numPr>
                <w:ilvl w:val="0"/>
                <w:numId w:val="25"/>
              </w:numPr>
              <w:tabs>
                <w:tab w:val="left" w:pos="360"/>
              </w:tabs>
              <w:ind w:left="359" w:right="750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Excellent definition of key terms</w:t>
            </w:r>
          </w:p>
          <w:p w14:paraId="4F3833A9" w14:textId="15180409" w:rsidR="00AF251F" w:rsidRPr="00332DDE" w:rsidRDefault="00AF251F" w:rsidP="00767995">
            <w:pPr>
              <w:pStyle w:val="TableParagraph"/>
              <w:numPr>
                <w:ilvl w:val="0"/>
                <w:numId w:val="25"/>
              </w:numPr>
              <w:tabs>
                <w:tab w:val="left" w:pos="360"/>
              </w:tabs>
              <w:spacing w:after="120" w:line="204" w:lineRule="exact"/>
              <w:ind w:left="362"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Purposes of </w:t>
            </w:r>
            <w:r w:rsidR="00044FC6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report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is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clearly,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concisely, and completely stated</w:t>
            </w:r>
          </w:p>
        </w:tc>
        <w:tc>
          <w:tcPr>
            <w:tcW w:w="851" w:type="dxa"/>
            <w:vAlign w:val="center"/>
          </w:tcPr>
          <w:p w14:paraId="3A22A985" w14:textId="77777777" w:rsidR="004C7E9F" w:rsidRPr="00906663" w:rsidRDefault="004C7E9F" w:rsidP="00906663">
            <w:pPr>
              <w:pStyle w:val="TableParagraph"/>
              <w:ind w:left="0" w:firstLine="0"/>
              <w:jc w:val="center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</w:tc>
      </w:tr>
      <w:tr w:rsidR="004C7E9F" w:rsidRPr="00332DDE" w14:paraId="58D2CDC1" w14:textId="77777777" w:rsidTr="00A22AE0">
        <w:trPr>
          <w:trHeight w:val="139"/>
        </w:trPr>
        <w:tc>
          <w:tcPr>
            <w:tcW w:w="1579" w:type="dxa"/>
            <w:vAlign w:val="center"/>
          </w:tcPr>
          <w:p w14:paraId="253BA249" w14:textId="749E6F1C" w:rsidR="004C7E9F" w:rsidRPr="00332DDE" w:rsidRDefault="00044FC6" w:rsidP="00EF6BE8">
            <w:pPr>
              <w:pStyle w:val="TableParagraph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b/>
                <w:color w:val="0070C0"/>
                <w:sz w:val="18"/>
                <w:szCs w:val="18"/>
              </w:rPr>
              <w:t>Deep Dive Topic</w:t>
            </w:r>
          </w:p>
          <w:p w14:paraId="7BCD8ACE" w14:textId="03055E9D" w:rsidR="004C7E9F" w:rsidRPr="00332DDE" w:rsidRDefault="004C7E9F" w:rsidP="00EF6BE8">
            <w:pPr>
              <w:pStyle w:val="TableParagraph"/>
              <w:ind w:left="0" w:firstLine="0"/>
              <w:jc w:val="center"/>
              <w:rPr>
                <w:rFonts w:ascii="TUM Neue Helvetica 55 Regular" w:hAnsi="TUM Neue Helvetica 55 Regular" w:cs="Menlo"/>
                <w:b/>
                <w:sz w:val="18"/>
                <w:szCs w:val="18"/>
              </w:rPr>
            </w:pPr>
          </w:p>
        </w:tc>
        <w:tc>
          <w:tcPr>
            <w:tcW w:w="3260" w:type="dxa"/>
          </w:tcPr>
          <w:p w14:paraId="1752FB32" w14:textId="77777777" w:rsidR="004C7E9F" w:rsidRPr="00B0311B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No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organization</w:t>
            </w:r>
            <w:r w:rsidR="001D4BD8"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, no clear presentation</w:t>
            </w:r>
          </w:p>
          <w:p w14:paraId="3482724E" w14:textId="76DFDB27" w:rsidR="00B0311B" w:rsidRPr="00B0311B" w:rsidRDefault="00B0311B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No relevant content </w:t>
            </w:r>
          </w:p>
          <w:p w14:paraId="39565D36" w14:textId="5073C81C" w:rsidR="00B0311B" w:rsidRPr="00A22AE0" w:rsidRDefault="00B0311B" w:rsidP="00A22AE0">
            <w:pPr>
              <w:pStyle w:val="TableParagraph"/>
              <w:numPr>
                <w:ilvl w:val="0"/>
                <w:numId w:val="15"/>
              </w:numPr>
              <w:tabs>
                <w:tab w:val="left" w:pos="361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No content beyond of what the presenter covered </w:t>
            </w: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(</w:t>
            </w:r>
            <w:proofErr w:type="gramStart"/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i.e.</w:t>
            </w:r>
            <w:proofErr w:type="gramEnd"/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only a summary of the speaker’s content)</w:t>
            </w:r>
          </w:p>
          <w:p w14:paraId="4CC95C20" w14:textId="77777777" w:rsidR="004C7E9F" w:rsidRPr="00332DDE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spacing w:line="220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No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charts/tables/drawings</w:t>
            </w:r>
          </w:p>
          <w:p w14:paraId="63E00ADE" w14:textId="77777777" w:rsidR="004C7E9F" w:rsidRPr="00332DDE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spacing w:line="220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No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descriptions</w:t>
            </w:r>
          </w:p>
          <w:p w14:paraId="2E0BF915" w14:textId="6E260DF8" w:rsidR="00FE0050" w:rsidRPr="00332DDE" w:rsidRDefault="00FE0050" w:rsidP="00A22AE0">
            <w:pPr>
              <w:pStyle w:val="TableParagraph"/>
              <w:tabs>
                <w:tab w:val="left" w:pos="361"/>
              </w:tabs>
              <w:spacing w:line="220" w:lineRule="exact"/>
              <w:ind w:firstLine="0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</w:p>
        </w:tc>
        <w:tc>
          <w:tcPr>
            <w:tcW w:w="3260" w:type="dxa"/>
            <w:shd w:val="clear" w:color="auto" w:fill="auto"/>
          </w:tcPr>
          <w:p w14:paraId="1C5F6962" w14:textId="77777777" w:rsidR="004C7E9F" w:rsidRPr="00B0311B" w:rsidRDefault="00000000" w:rsidP="00F27613">
            <w:pPr>
              <w:pStyle w:val="TableParagraph"/>
              <w:numPr>
                <w:ilvl w:val="0"/>
                <w:numId w:val="15"/>
              </w:numPr>
              <w:tabs>
                <w:tab w:val="left" w:pos="360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Poorly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organized</w:t>
            </w:r>
            <w:r w:rsidR="008A3990"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and missing clarity</w:t>
            </w:r>
          </w:p>
          <w:p w14:paraId="0BE35F68" w14:textId="43328672" w:rsidR="00B0311B" w:rsidRPr="00B0311B" w:rsidRDefault="00B0311B" w:rsidP="00F27613">
            <w:pPr>
              <w:pStyle w:val="TableParagraph"/>
              <w:numPr>
                <w:ilvl w:val="0"/>
                <w:numId w:val="15"/>
              </w:numPr>
              <w:tabs>
                <w:tab w:val="left" w:pos="360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Content slightly relevant</w:t>
            </w:r>
          </w:p>
          <w:p w14:paraId="71D2A3B8" w14:textId="4854895A" w:rsidR="00B0311B" w:rsidRPr="00332DDE" w:rsidRDefault="00B0311B" w:rsidP="00F27613">
            <w:pPr>
              <w:pStyle w:val="TableParagraph"/>
              <w:numPr>
                <w:ilvl w:val="0"/>
                <w:numId w:val="15"/>
              </w:numPr>
              <w:tabs>
                <w:tab w:val="left" w:pos="360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No content beyond of what the presented covered (</w:t>
            </w:r>
            <w:proofErr w:type="gramStart"/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i.e.</w:t>
            </w:r>
            <w:proofErr w:type="gramEnd"/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only a summary of the speaker’s content)</w:t>
            </w:r>
          </w:p>
          <w:p w14:paraId="2DD1E3F0" w14:textId="77777777" w:rsidR="004C7E9F" w:rsidRPr="00332DDE" w:rsidRDefault="00000000" w:rsidP="00F27613">
            <w:pPr>
              <w:pStyle w:val="TableParagraph"/>
              <w:numPr>
                <w:ilvl w:val="0"/>
                <w:numId w:val="15"/>
              </w:numPr>
              <w:tabs>
                <w:tab w:val="left" w:pos="360"/>
              </w:tabs>
              <w:spacing w:line="220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Incomplete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descriptions</w:t>
            </w:r>
            <w:r w:rsidR="00596A30"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of display items</w:t>
            </w:r>
          </w:p>
          <w:p w14:paraId="7A1FD11A" w14:textId="2ECBCCC0" w:rsidR="00FE0050" w:rsidRPr="00B0311B" w:rsidRDefault="00000000" w:rsidP="00B0311B">
            <w:pPr>
              <w:pStyle w:val="TableParagraph"/>
              <w:numPr>
                <w:ilvl w:val="0"/>
                <w:numId w:val="15"/>
              </w:numPr>
              <w:tabs>
                <w:tab w:val="left" w:pos="360"/>
              </w:tabs>
              <w:ind w:right="82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Graphs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0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present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0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but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0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missing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0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key pieces of information</w:t>
            </w:r>
          </w:p>
        </w:tc>
        <w:tc>
          <w:tcPr>
            <w:tcW w:w="3260" w:type="dxa"/>
            <w:shd w:val="clear" w:color="auto" w:fill="auto"/>
          </w:tcPr>
          <w:p w14:paraId="31A5CAA2" w14:textId="77777777" w:rsidR="004C7E9F" w:rsidRPr="00B0311B" w:rsidRDefault="00000000" w:rsidP="00B0311B">
            <w:pPr>
              <w:pStyle w:val="TableParagraph"/>
              <w:numPr>
                <w:ilvl w:val="0"/>
                <w:numId w:val="14"/>
              </w:numPr>
              <w:tabs>
                <w:tab w:val="left" w:pos="361"/>
              </w:tabs>
              <w:spacing w:line="215" w:lineRule="exact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Organized</w:t>
            </w:r>
            <w:r w:rsidR="00002C64"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and clear presentation</w:t>
            </w:r>
          </w:p>
          <w:p w14:paraId="4E65CBA0" w14:textId="34FCEC0F" w:rsidR="00B0311B" w:rsidRPr="00B0311B" w:rsidRDefault="00B0311B" w:rsidP="00B0311B">
            <w:pPr>
              <w:pStyle w:val="TableParagraph"/>
              <w:numPr>
                <w:ilvl w:val="0"/>
                <w:numId w:val="14"/>
              </w:numPr>
              <w:tabs>
                <w:tab w:val="left" w:pos="360"/>
              </w:tabs>
              <w:spacing w:line="215" w:lineRule="exact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Relevant content well </w:t>
            </w:r>
            <w:proofErr w:type="gramStart"/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presented</w:t>
            </w:r>
            <w:proofErr w:type="gramEnd"/>
          </w:p>
          <w:p w14:paraId="50044206" w14:textId="5D967A67" w:rsidR="00B0311B" w:rsidRPr="00B0311B" w:rsidRDefault="00B0311B" w:rsidP="00B0311B">
            <w:pPr>
              <w:pStyle w:val="TableParagraph"/>
              <w:numPr>
                <w:ilvl w:val="0"/>
                <w:numId w:val="14"/>
              </w:numPr>
              <w:tabs>
                <w:tab w:val="left" w:pos="361"/>
              </w:tabs>
              <w:spacing w:line="215" w:lineRule="exact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Content</w:t>
            </w: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only slightly</w:t>
            </w: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beyond of what the presenter </w:t>
            </w:r>
            <w:proofErr w:type="gramStart"/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covered</w:t>
            </w:r>
            <w:proofErr w:type="gramEnd"/>
          </w:p>
          <w:p w14:paraId="311315B1" w14:textId="77777777" w:rsidR="004C7E9F" w:rsidRPr="00332DDE" w:rsidRDefault="00000000" w:rsidP="00B0311B">
            <w:pPr>
              <w:pStyle w:val="TableParagraph"/>
              <w:numPr>
                <w:ilvl w:val="0"/>
                <w:numId w:val="14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Clear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descriptions</w:t>
            </w:r>
            <w:r w:rsidR="00F25261"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of display items</w:t>
            </w:r>
          </w:p>
          <w:p w14:paraId="4433EBC9" w14:textId="0B4F4E39" w:rsidR="004C7E9F" w:rsidRPr="00332DDE" w:rsidRDefault="00000000" w:rsidP="00B0311B">
            <w:pPr>
              <w:pStyle w:val="TableParagraph"/>
              <w:numPr>
                <w:ilvl w:val="0"/>
                <w:numId w:val="14"/>
              </w:numPr>
              <w:tabs>
                <w:tab w:val="left" w:pos="361"/>
              </w:tabs>
              <w:ind w:right="662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Graphs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are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titled,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labeled, properly scaled, and data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appropriate</w:t>
            </w:r>
            <w:r w:rsidR="00B0311B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</w:t>
            </w:r>
            <w:r w:rsidR="00B0311B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(if applicable)</w:t>
            </w:r>
          </w:p>
          <w:p w14:paraId="10F9234E" w14:textId="61FC63AA" w:rsidR="00FE0050" w:rsidRPr="00332DDE" w:rsidRDefault="00FE0050" w:rsidP="00B0311B">
            <w:pPr>
              <w:pStyle w:val="TableParagraph"/>
              <w:tabs>
                <w:tab w:val="left" w:pos="361"/>
              </w:tabs>
              <w:ind w:right="662" w:firstLine="0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</w:p>
        </w:tc>
        <w:tc>
          <w:tcPr>
            <w:tcW w:w="3261" w:type="dxa"/>
          </w:tcPr>
          <w:p w14:paraId="40CC1784" w14:textId="77777777" w:rsidR="004C7E9F" w:rsidRPr="00B0311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60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Well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organized</w:t>
            </w:r>
            <w:r w:rsidR="00E36416"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and concisely </w:t>
            </w:r>
            <w:proofErr w:type="gramStart"/>
            <w:r w:rsidR="00E36416"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presented</w:t>
            </w:r>
            <w:proofErr w:type="gramEnd"/>
          </w:p>
          <w:p w14:paraId="67543057" w14:textId="4D30BE2B" w:rsidR="00B0311B" w:rsidRPr="00B0311B" w:rsidRDefault="00B0311B">
            <w:pPr>
              <w:pStyle w:val="TableParagraph"/>
              <w:numPr>
                <w:ilvl w:val="0"/>
                <w:numId w:val="13"/>
              </w:numPr>
              <w:tabs>
                <w:tab w:val="left" w:pos="360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Relevant content very well </w:t>
            </w:r>
            <w:proofErr w:type="gramStart"/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presented</w:t>
            </w:r>
            <w:proofErr w:type="gramEnd"/>
          </w:p>
          <w:p w14:paraId="0AF9C626" w14:textId="23A477CF" w:rsidR="00B0311B" w:rsidRPr="00332DDE" w:rsidRDefault="00B0311B">
            <w:pPr>
              <w:pStyle w:val="TableParagraph"/>
              <w:numPr>
                <w:ilvl w:val="0"/>
                <w:numId w:val="13"/>
              </w:numPr>
              <w:tabs>
                <w:tab w:val="left" w:pos="360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Content beyond of what the presenter </w:t>
            </w:r>
            <w:proofErr w:type="gramStart"/>
            <w:r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covered</w:t>
            </w:r>
            <w:proofErr w:type="gramEnd"/>
          </w:p>
          <w:p w14:paraId="576E78D1" w14:textId="42734658" w:rsidR="004C7E9F" w:rsidRPr="00332DDE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60"/>
              </w:tabs>
              <w:ind w:left="359" w:right="539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Thoughtful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and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complete 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descriptions</w:t>
            </w:r>
            <w:r w:rsidR="00470F66" w:rsidRPr="00332DDE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of display items</w:t>
            </w:r>
            <w:r w:rsidR="00044FC6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(if applicable)</w:t>
            </w:r>
          </w:p>
          <w:p w14:paraId="44148894" w14:textId="6A879C9E" w:rsidR="004C7E9F" w:rsidRPr="00B0311B" w:rsidRDefault="00000000" w:rsidP="00B0311B">
            <w:pPr>
              <w:pStyle w:val="TableParagraph"/>
              <w:numPr>
                <w:ilvl w:val="0"/>
                <w:numId w:val="13"/>
              </w:numPr>
              <w:tabs>
                <w:tab w:val="left" w:pos="360"/>
              </w:tabs>
              <w:ind w:left="359" w:right="50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Graphs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are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titled,</w:t>
            </w:r>
            <w:r w:rsidRPr="00332DDE">
              <w:rPr>
                <w:rFonts w:ascii="TUM Neue Helvetica 55 Regular" w:hAnsi="TUM Neue Helvetica 55 Regular" w:cs="Menlo"/>
                <w:color w:val="0F2C39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labeled, properly scaled, and data</w:t>
            </w:r>
            <w:r w:rsidR="00044FC6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 xml:space="preserve"> </w:t>
            </w:r>
            <w:r w:rsidR="00FE0050" w:rsidRPr="00B0311B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>appropriate</w:t>
            </w:r>
            <w:r w:rsidR="00B0311B" w:rsidRPr="00B0311B"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  <w:t xml:space="preserve"> </w:t>
            </w:r>
            <w:r w:rsidR="00B0311B" w:rsidRPr="00B0311B"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  <w:t>(if applicable)</w:t>
            </w:r>
          </w:p>
          <w:p w14:paraId="3D54ABA8" w14:textId="528D08BD" w:rsidR="00FE0050" w:rsidRPr="00EF6BE8" w:rsidRDefault="00FE0050" w:rsidP="00044FC6">
            <w:pPr>
              <w:pStyle w:val="TableParagraph"/>
              <w:tabs>
                <w:tab w:val="left" w:pos="360"/>
              </w:tabs>
              <w:spacing w:line="206" w:lineRule="exact"/>
              <w:ind w:right="488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44A1349" w14:textId="77777777" w:rsidR="00A22AE0" w:rsidRPr="006A4C94" w:rsidRDefault="00A22AE0" w:rsidP="00A22AE0">
            <w:pPr>
              <w:pStyle w:val="TableParagraph"/>
              <w:ind w:left="0" w:firstLine="0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</w:tc>
      </w:tr>
      <w:tr w:rsidR="00A22AE0" w:rsidRPr="00332DDE" w14:paraId="081F9E31" w14:textId="77777777" w:rsidTr="00A22AE0">
        <w:trPr>
          <w:trHeight w:val="1211"/>
        </w:trPr>
        <w:tc>
          <w:tcPr>
            <w:tcW w:w="1579" w:type="dxa"/>
            <w:vAlign w:val="center"/>
          </w:tcPr>
          <w:p w14:paraId="60B96C40" w14:textId="77777777" w:rsidR="00A22AE0" w:rsidRPr="00332DDE" w:rsidRDefault="00A22AE0" w:rsidP="00A22AE0">
            <w:pPr>
              <w:pStyle w:val="TableParagraph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Discussion and Conclusion</w:t>
            </w:r>
          </w:p>
          <w:p w14:paraId="542B7450" w14:textId="77777777" w:rsidR="00A22AE0" w:rsidRDefault="00A22AE0" w:rsidP="00A22AE0">
            <w:pPr>
              <w:pStyle w:val="TableParagraph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447AB2C9" w14:textId="0D51BEB8" w:rsidR="00A22AE0" w:rsidRPr="00332DDE" w:rsidRDefault="00A22AE0" w:rsidP="00A22AE0">
            <w:pPr>
              <w:pStyle w:val="TableParagraph"/>
              <w:numPr>
                <w:ilvl w:val="0"/>
                <w:numId w:val="12"/>
              </w:numPr>
              <w:tabs>
                <w:tab w:val="left" w:pos="360"/>
              </w:tabs>
              <w:ind w:right="32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No </w:t>
            </w:r>
            <w:r>
              <w:rPr>
                <w:rFonts w:ascii="TUM Neue Helvetica 55 Regular" w:hAnsi="TUM Neue Helvetica 55 Regular" w:cs="Menlo"/>
                <w:sz w:val="18"/>
                <w:szCs w:val="18"/>
              </w:rPr>
              <w:t>summary</w:t>
            </w:r>
            <w:r w:rsidRPr="00332DDE">
              <w:rPr>
                <w:rFonts w:ascii="TUM Neue Helvetica 55 Regular" w:hAnsi="TUM Neue Helvetica 55 Regular" w:cs="Menlo"/>
                <w:spacing w:val="-12"/>
                <w:sz w:val="18"/>
                <w:szCs w:val="18"/>
              </w:rPr>
              <w:t xml:space="preserve"> </w:t>
            </w:r>
          </w:p>
          <w:p w14:paraId="32299333" w14:textId="77777777" w:rsidR="00A22AE0" w:rsidRPr="00332DDE" w:rsidRDefault="00A22AE0" w:rsidP="00A22AE0">
            <w:pPr>
              <w:pStyle w:val="TableParagraph"/>
              <w:numPr>
                <w:ilvl w:val="0"/>
                <w:numId w:val="12"/>
              </w:numPr>
              <w:tabs>
                <w:tab w:val="left" w:pos="360"/>
              </w:tabs>
              <w:ind w:right="40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No conclusions</w:t>
            </w:r>
            <w:r w:rsidRPr="00332DDE">
              <w:rPr>
                <w:rFonts w:ascii="TUM Neue Helvetica 55 Regular" w:hAnsi="TUM Neue Helvetica 55 Regular" w:cs="Menlo"/>
                <w:spacing w:val="-12"/>
                <w:sz w:val="18"/>
                <w:szCs w:val="18"/>
              </w:rPr>
              <w:t xml:space="preserve"> </w:t>
            </w:r>
          </w:p>
          <w:p w14:paraId="2219F43C" w14:textId="323FCF85" w:rsidR="00A22AE0" w:rsidRPr="00332DDE" w:rsidRDefault="00A22AE0" w:rsidP="00A22AE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No outlook/future research</w:t>
            </w:r>
          </w:p>
        </w:tc>
        <w:tc>
          <w:tcPr>
            <w:tcW w:w="3260" w:type="dxa"/>
            <w:shd w:val="clear" w:color="auto" w:fill="auto"/>
          </w:tcPr>
          <w:p w14:paraId="550901F9" w14:textId="41D17ACE" w:rsidR="00A22AE0" w:rsidRPr="00332DDE" w:rsidRDefault="00A22AE0" w:rsidP="00A22AE0">
            <w:pPr>
              <w:pStyle w:val="TableParagraph"/>
              <w:numPr>
                <w:ilvl w:val="0"/>
                <w:numId w:val="11"/>
              </w:numPr>
              <w:tabs>
                <w:tab w:val="left" w:pos="360"/>
              </w:tabs>
              <w:ind w:right="32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sz w:val="18"/>
                <w:szCs w:val="18"/>
              </w:rPr>
              <w:t>Insufficient summary</w:t>
            </w:r>
          </w:p>
          <w:p w14:paraId="559D936F" w14:textId="353978AF" w:rsidR="00A22AE0" w:rsidRPr="00332DDE" w:rsidRDefault="00A22AE0" w:rsidP="00A22AE0">
            <w:pPr>
              <w:pStyle w:val="TableParagraph"/>
              <w:numPr>
                <w:ilvl w:val="0"/>
                <w:numId w:val="11"/>
              </w:numPr>
              <w:tabs>
                <w:tab w:val="left" w:pos="360"/>
              </w:tabs>
              <w:ind w:right="40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Conclusions</w:t>
            </w:r>
            <w:r w:rsidRPr="00332DDE">
              <w:rPr>
                <w:rFonts w:ascii="TUM Neue Helvetica 55 Regular" w:hAnsi="TUM Neue Helvetica 55 Regular" w:cs="Menlo"/>
                <w:spacing w:val="-1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are</w:t>
            </w:r>
            <w:r w:rsidRPr="00332DDE">
              <w:rPr>
                <w:rFonts w:ascii="TUM Neue Helvetica 55 Regular" w:hAnsi="TUM Neue Helvetica 55 Regular" w:cs="Menlo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drawn</w:t>
            </w:r>
            <w:r w:rsidRPr="00332DDE">
              <w:rPr>
                <w:rFonts w:ascii="TUM Neue Helvetica 55 Regular" w:hAnsi="TUM Neue Helvetica 55 Regular" w:cs="Menlo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but not supported </w:t>
            </w:r>
            <w:r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by </w:t>
            </w:r>
            <w:proofErr w:type="gramStart"/>
            <w:r>
              <w:rPr>
                <w:rFonts w:ascii="TUM Neue Helvetica 55 Regular" w:hAnsi="TUM Neue Helvetica 55 Regular" w:cs="Menlo"/>
                <w:sz w:val="18"/>
                <w:szCs w:val="18"/>
              </w:rPr>
              <w:t>content</w:t>
            </w:r>
            <w:proofErr w:type="gramEnd"/>
          </w:p>
          <w:p w14:paraId="58BB6D19" w14:textId="3DE300EF" w:rsidR="00A22AE0" w:rsidRPr="00332DDE" w:rsidRDefault="00A22AE0" w:rsidP="00A22AE0">
            <w:pPr>
              <w:pStyle w:val="TableParagraph"/>
              <w:numPr>
                <w:ilvl w:val="0"/>
                <w:numId w:val="15"/>
              </w:numPr>
              <w:tabs>
                <w:tab w:val="left" w:pos="360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Outlook/future research is stated but not adequate</w:t>
            </w:r>
          </w:p>
        </w:tc>
        <w:tc>
          <w:tcPr>
            <w:tcW w:w="3260" w:type="dxa"/>
            <w:shd w:val="clear" w:color="auto" w:fill="auto"/>
          </w:tcPr>
          <w:p w14:paraId="5A01394B" w14:textId="77777777" w:rsidR="00A22AE0" w:rsidRDefault="00A22AE0" w:rsidP="00A22AE0">
            <w:pPr>
              <w:pStyle w:val="TableParagraph"/>
              <w:numPr>
                <w:ilvl w:val="0"/>
                <w:numId w:val="11"/>
              </w:numPr>
              <w:tabs>
                <w:tab w:val="left" w:pos="360"/>
              </w:tabs>
              <w:ind w:right="40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Good summary </w:t>
            </w:r>
          </w:p>
          <w:p w14:paraId="61EC5D35" w14:textId="7BFFE987" w:rsidR="00A22AE0" w:rsidRPr="00332DDE" w:rsidRDefault="00A22AE0" w:rsidP="00A22AE0">
            <w:pPr>
              <w:pStyle w:val="TableParagraph"/>
              <w:numPr>
                <w:ilvl w:val="0"/>
                <w:numId w:val="11"/>
              </w:numPr>
              <w:tabs>
                <w:tab w:val="left" w:pos="360"/>
              </w:tabs>
              <w:ind w:right="40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Conclusions</w:t>
            </w:r>
            <w:r w:rsidRPr="00332DDE">
              <w:rPr>
                <w:rFonts w:ascii="TUM Neue Helvetica 55 Regular" w:hAnsi="TUM Neue Helvetica 55 Regular" w:cs="Menlo"/>
                <w:spacing w:val="-1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are</w:t>
            </w:r>
            <w:r w:rsidRPr="00332DDE">
              <w:rPr>
                <w:rFonts w:ascii="TUM Neue Helvetica 55 Regular" w:hAnsi="TUM Neue Helvetica 55 Regular" w:cs="Menlo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drawn</w:t>
            </w:r>
            <w:r w:rsidRPr="00332DDE">
              <w:rPr>
                <w:rFonts w:ascii="TUM Neue Helvetica 55 Regular" w:hAnsi="TUM Neue Helvetica 55 Regular" w:cs="Menlo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and mostly </w:t>
            </w:r>
            <w:proofErr w:type="gramStart"/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supported</w:t>
            </w:r>
            <w:proofErr w:type="gramEnd"/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 </w:t>
            </w:r>
          </w:p>
          <w:p w14:paraId="295546FA" w14:textId="587A6678" w:rsidR="00A22AE0" w:rsidRPr="00332DDE" w:rsidRDefault="00A22AE0" w:rsidP="00A22AE0">
            <w:pPr>
              <w:pStyle w:val="TableParagraph"/>
              <w:numPr>
                <w:ilvl w:val="0"/>
                <w:numId w:val="14"/>
              </w:numPr>
              <w:tabs>
                <w:tab w:val="left" w:pos="361"/>
              </w:tabs>
              <w:spacing w:line="215" w:lineRule="exact"/>
              <w:rPr>
                <w:rFonts w:ascii="TUM Neue Helvetica 55 Regular" w:hAnsi="TUM Neue Helvetica 55 Regular" w:cs="Menlo"/>
                <w:color w:val="0F2C39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Outlook/future research is stated but too general</w:t>
            </w:r>
          </w:p>
        </w:tc>
        <w:tc>
          <w:tcPr>
            <w:tcW w:w="3261" w:type="dxa"/>
          </w:tcPr>
          <w:p w14:paraId="2050533C" w14:textId="4476A517" w:rsidR="00A22AE0" w:rsidRDefault="00A22AE0" w:rsidP="00A22AE0">
            <w:pPr>
              <w:pStyle w:val="TableParagraph"/>
              <w:numPr>
                <w:ilvl w:val="0"/>
                <w:numId w:val="9"/>
              </w:numPr>
              <w:tabs>
                <w:tab w:val="left" w:pos="360"/>
              </w:tabs>
              <w:ind w:left="359" w:right="40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sz w:val="18"/>
                <w:szCs w:val="18"/>
              </w:rPr>
              <w:t>Excellent summary</w:t>
            </w:r>
          </w:p>
          <w:p w14:paraId="6AB9E9CD" w14:textId="0641AB2B" w:rsidR="00A22AE0" w:rsidRPr="00332DDE" w:rsidRDefault="00A22AE0" w:rsidP="00A22AE0">
            <w:pPr>
              <w:pStyle w:val="TableParagraph"/>
              <w:numPr>
                <w:ilvl w:val="0"/>
                <w:numId w:val="9"/>
              </w:numPr>
              <w:tabs>
                <w:tab w:val="left" w:pos="360"/>
              </w:tabs>
              <w:ind w:left="359" w:right="40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Conclusions</w:t>
            </w:r>
            <w:r w:rsidRPr="00332DDE">
              <w:rPr>
                <w:rFonts w:ascii="TUM Neue Helvetica 55 Regular" w:hAnsi="TUM Neue Helvetica 55 Regular" w:cs="Menlo"/>
                <w:spacing w:val="-12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are</w:t>
            </w:r>
            <w:r w:rsidRPr="00332DDE">
              <w:rPr>
                <w:rFonts w:ascii="TUM Neue Helvetica 55 Regular" w:hAnsi="TUM Neue Helvetica 55 Regular" w:cs="Menlo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drawn</w:t>
            </w:r>
            <w:r w:rsidRPr="00332DDE">
              <w:rPr>
                <w:rFonts w:ascii="TUM Neue Helvetica 55 Regular" w:hAnsi="TUM Neue Helvetica 55 Regular" w:cs="Menlo"/>
                <w:spacing w:val="-1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and well </w:t>
            </w:r>
            <w:proofErr w:type="gramStart"/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supported</w:t>
            </w:r>
            <w:proofErr w:type="gramEnd"/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 </w:t>
            </w:r>
          </w:p>
          <w:p w14:paraId="4790B811" w14:textId="66510600" w:rsidR="00A22AE0" w:rsidRPr="00332DDE" w:rsidRDefault="00A22AE0" w:rsidP="00A22AE0">
            <w:pPr>
              <w:pStyle w:val="TableParagraph"/>
              <w:numPr>
                <w:ilvl w:val="0"/>
                <w:numId w:val="13"/>
              </w:numPr>
              <w:tabs>
                <w:tab w:val="left" w:pos="360"/>
              </w:tabs>
              <w:spacing w:line="215" w:lineRule="exact"/>
              <w:ind w:hanging="181"/>
              <w:rPr>
                <w:rFonts w:ascii="TUM Neue Helvetica 55 Regular" w:hAnsi="TUM Neue Helvetica 55 Regular" w:cs="Menlo"/>
                <w:color w:val="0F2C39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Sensible and precise outlook/future research</w:t>
            </w:r>
          </w:p>
        </w:tc>
        <w:tc>
          <w:tcPr>
            <w:tcW w:w="851" w:type="dxa"/>
            <w:vAlign w:val="center"/>
          </w:tcPr>
          <w:p w14:paraId="15F23673" w14:textId="77777777" w:rsidR="00A22AE0" w:rsidRPr="006A4C94" w:rsidRDefault="00A22AE0" w:rsidP="00A22AE0">
            <w:pPr>
              <w:pStyle w:val="TableParagraph"/>
              <w:ind w:left="0" w:firstLine="0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</w:tc>
      </w:tr>
      <w:tr w:rsidR="00A22AE0" w:rsidRPr="00332DDE" w14:paraId="29E9993B" w14:textId="77777777" w:rsidTr="00A22AE0">
        <w:trPr>
          <w:trHeight w:val="139"/>
        </w:trPr>
        <w:tc>
          <w:tcPr>
            <w:tcW w:w="1579" w:type="dxa"/>
            <w:vAlign w:val="center"/>
          </w:tcPr>
          <w:p w14:paraId="6644687A" w14:textId="77777777" w:rsidR="00A22AE0" w:rsidRPr="00332DDE" w:rsidRDefault="00A22AE0" w:rsidP="00A22AE0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Referencing</w:t>
            </w:r>
          </w:p>
          <w:p w14:paraId="6D4D511E" w14:textId="77777777" w:rsidR="00A22AE0" w:rsidRPr="00332DDE" w:rsidRDefault="00A22AE0" w:rsidP="00A22AE0">
            <w:pPr>
              <w:pStyle w:val="TableParagraph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</w:pPr>
          </w:p>
        </w:tc>
        <w:tc>
          <w:tcPr>
            <w:tcW w:w="3260" w:type="dxa"/>
          </w:tcPr>
          <w:p w14:paraId="4A2DD326" w14:textId="6968EFA0" w:rsidR="00A22AE0" w:rsidRPr="00332DDE" w:rsidRDefault="00A22AE0" w:rsidP="00A22AE0">
            <w:pPr>
              <w:pStyle w:val="TableParagraph"/>
              <w:numPr>
                <w:ilvl w:val="0"/>
                <w:numId w:val="12"/>
              </w:numPr>
              <w:tabs>
                <w:tab w:val="left" w:pos="360"/>
              </w:tabs>
              <w:ind w:right="32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No</w:t>
            </w:r>
            <w:r w:rsidRPr="00332DDE">
              <w:rPr>
                <w:rFonts w:ascii="TUM Neue Helvetica 55 Regular" w:hAnsi="TUM Neue Helvetica 55 Regular" w:cs="Menlo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references in-text or list at the end</w:t>
            </w:r>
          </w:p>
        </w:tc>
        <w:tc>
          <w:tcPr>
            <w:tcW w:w="3260" w:type="dxa"/>
            <w:shd w:val="clear" w:color="auto" w:fill="auto"/>
          </w:tcPr>
          <w:p w14:paraId="79BDCF1F" w14:textId="77777777" w:rsidR="00A22AE0" w:rsidRPr="00332DDE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0"/>
              </w:tabs>
              <w:spacing w:line="216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Inconsistent</w:t>
            </w: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 xml:space="preserve"> format in-text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/in list</w:t>
            </w:r>
          </w:p>
          <w:p w14:paraId="5B0A3E2E" w14:textId="01BFDE16" w:rsidR="00A22AE0" w:rsidRDefault="00A22AE0" w:rsidP="00A22AE0">
            <w:pPr>
              <w:pStyle w:val="TableParagraph"/>
              <w:numPr>
                <w:ilvl w:val="0"/>
                <w:numId w:val="11"/>
              </w:numPr>
              <w:tabs>
                <w:tab w:val="left" w:pos="360"/>
              </w:tabs>
              <w:ind w:right="32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Limited</w:t>
            </w:r>
            <w:r w:rsidRPr="00332DDE">
              <w:rPr>
                <w:rFonts w:ascii="TUM Neue Helvetica 55 Regular" w:hAnsi="TUM Neue Helvetica 55 Regular" w:cs="Menlo"/>
                <w:spacing w:val="-7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resources</w:t>
            </w:r>
          </w:p>
        </w:tc>
        <w:tc>
          <w:tcPr>
            <w:tcW w:w="3260" w:type="dxa"/>
            <w:shd w:val="clear" w:color="auto" w:fill="auto"/>
          </w:tcPr>
          <w:p w14:paraId="38B7B534" w14:textId="77777777" w:rsidR="00A22AE0" w:rsidRPr="00332DDE" w:rsidRDefault="00A22AE0" w:rsidP="00A22AE0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line="216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A</w:t>
            </w:r>
            <w:r w:rsidRPr="00332DDE">
              <w:rPr>
                <w:rFonts w:ascii="TUM Neue Helvetica 55 Regular" w:hAnsi="TUM Neue Helvetica 55 Regular" w:cs="Menlo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few</w:t>
            </w:r>
            <w:r w:rsidRPr="00332DDE">
              <w:rPr>
                <w:rFonts w:ascii="TUM Neue Helvetica 55 Regular" w:hAnsi="TUM Neue Helvetica 55 Regular" w:cs="Menlo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mistakes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in</w:t>
            </w:r>
            <w:r w:rsidRPr="00332DDE">
              <w:rPr>
                <w:rFonts w:ascii="TUM Neue Helvetica 55 Regular" w:hAnsi="TUM Neue Helvetica 55 Regular" w:cs="Menlo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 xml:space="preserve">format in-text/in list following the agreed reference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style</w:t>
            </w:r>
            <w:proofErr w:type="gramEnd"/>
          </w:p>
          <w:p w14:paraId="330061B3" w14:textId="7AAF631B" w:rsidR="00A22AE0" w:rsidRDefault="00A22AE0" w:rsidP="00A22AE0">
            <w:pPr>
              <w:pStyle w:val="TableParagraph"/>
              <w:numPr>
                <w:ilvl w:val="0"/>
                <w:numId w:val="11"/>
              </w:numPr>
              <w:tabs>
                <w:tab w:val="left" w:pos="360"/>
              </w:tabs>
              <w:spacing w:after="240"/>
              <w:ind w:right="40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Several</w:t>
            </w:r>
            <w:r w:rsidRPr="00332DDE">
              <w:rPr>
                <w:rFonts w:ascii="TUM Neue Helvetica 55 Regular" w:hAnsi="TUM Neue Helvetica 55 Regular" w:cs="Menlo"/>
                <w:spacing w:val="-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diverse</w:t>
            </w:r>
            <w:r w:rsidRPr="00332DDE">
              <w:rPr>
                <w:rFonts w:ascii="TUM Neue Helvetica 55 Regular" w:hAnsi="TUM Neue Helvetica 55 Regular" w:cs="Menlo"/>
                <w:spacing w:val="-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sources</w:t>
            </w:r>
            <w:r w:rsidRPr="00332DDE">
              <w:rPr>
                <w:rFonts w:ascii="TUM Neue Helvetica 55 Regular" w:hAnsi="TUM Neue Helvetica 55 Regular" w:cs="Menlo"/>
                <w:spacing w:val="-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listed</w:t>
            </w:r>
          </w:p>
        </w:tc>
        <w:tc>
          <w:tcPr>
            <w:tcW w:w="3261" w:type="dxa"/>
          </w:tcPr>
          <w:p w14:paraId="357A0423" w14:textId="77777777" w:rsidR="00A22AE0" w:rsidRPr="00332DDE" w:rsidRDefault="00A22AE0" w:rsidP="00A22AE0">
            <w:pPr>
              <w:pStyle w:val="TableParagraph"/>
              <w:numPr>
                <w:ilvl w:val="0"/>
                <w:numId w:val="5"/>
              </w:numPr>
              <w:tabs>
                <w:tab w:val="left" w:pos="360"/>
              </w:tabs>
              <w:spacing w:line="216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Perfect </w:t>
            </w: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 xml:space="preserve">format in-text/in list following the agreed reference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style</w:t>
            </w:r>
            <w:proofErr w:type="gramEnd"/>
          </w:p>
          <w:p w14:paraId="30B0D497" w14:textId="24FD79D3" w:rsidR="00A22AE0" w:rsidRDefault="00A22AE0" w:rsidP="00A22AE0">
            <w:pPr>
              <w:pStyle w:val="TableParagraph"/>
              <w:numPr>
                <w:ilvl w:val="0"/>
                <w:numId w:val="9"/>
              </w:numPr>
              <w:tabs>
                <w:tab w:val="left" w:pos="360"/>
              </w:tabs>
              <w:ind w:left="359" w:right="40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Several</w:t>
            </w:r>
            <w:r w:rsidRPr="00332DDE">
              <w:rPr>
                <w:rFonts w:ascii="TUM Neue Helvetica 55 Regular" w:hAnsi="TUM Neue Helvetica 55 Regular" w:cs="Menlo"/>
                <w:spacing w:val="-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diverse</w:t>
            </w:r>
            <w:r w:rsidRPr="00332DDE">
              <w:rPr>
                <w:rFonts w:ascii="TUM Neue Helvetica 55 Regular" w:hAnsi="TUM Neue Helvetica 55 Regular" w:cs="Menlo"/>
                <w:spacing w:val="-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sources</w:t>
            </w:r>
            <w:r w:rsidRPr="00332DDE">
              <w:rPr>
                <w:rFonts w:ascii="TUM Neue Helvetica 55 Regular" w:hAnsi="TUM Neue Helvetica 55 Regular" w:cs="Menlo"/>
                <w:spacing w:val="-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listed</w:t>
            </w:r>
          </w:p>
        </w:tc>
        <w:tc>
          <w:tcPr>
            <w:tcW w:w="851" w:type="dxa"/>
            <w:vAlign w:val="center"/>
          </w:tcPr>
          <w:p w14:paraId="0AD8600D" w14:textId="77777777" w:rsidR="00A22AE0" w:rsidRPr="006A4C94" w:rsidRDefault="00A22AE0" w:rsidP="00A22AE0">
            <w:pPr>
              <w:pStyle w:val="TableParagraph"/>
              <w:ind w:left="0" w:firstLine="0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</w:tc>
      </w:tr>
      <w:tr w:rsidR="00A22AE0" w:rsidRPr="00332DDE" w14:paraId="3AE53BD3" w14:textId="77777777" w:rsidTr="00A22AE0">
        <w:trPr>
          <w:trHeight w:val="139"/>
        </w:trPr>
        <w:tc>
          <w:tcPr>
            <w:tcW w:w="1579" w:type="dxa"/>
            <w:vAlign w:val="center"/>
          </w:tcPr>
          <w:p w14:paraId="3233D50E" w14:textId="77777777" w:rsidR="00A22AE0" w:rsidRPr="00332DDE" w:rsidRDefault="00A22AE0" w:rsidP="00A22AE0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Mechanics/</w:t>
            </w:r>
          </w:p>
          <w:p w14:paraId="09814FCF" w14:textId="77777777" w:rsidR="00A22AE0" w:rsidRPr="00332DDE" w:rsidRDefault="00A22AE0" w:rsidP="00A22AE0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Style/</w:t>
            </w:r>
          </w:p>
          <w:p w14:paraId="40DF63E2" w14:textId="77777777" w:rsidR="00A22AE0" w:rsidRPr="00332DDE" w:rsidRDefault="00A22AE0" w:rsidP="00A22AE0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Language/</w:t>
            </w:r>
          </w:p>
          <w:p w14:paraId="5507AAF8" w14:textId="77777777" w:rsidR="00A22AE0" w:rsidRPr="00332DDE" w:rsidRDefault="00A22AE0" w:rsidP="00A22AE0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Originality</w:t>
            </w:r>
          </w:p>
          <w:p w14:paraId="6A3A20D8" w14:textId="77777777" w:rsidR="00A22AE0" w:rsidRPr="00332DDE" w:rsidRDefault="00A22AE0" w:rsidP="00A22AE0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</w:pPr>
          </w:p>
        </w:tc>
        <w:tc>
          <w:tcPr>
            <w:tcW w:w="3260" w:type="dxa"/>
          </w:tcPr>
          <w:p w14:paraId="2F4C36BE" w14:textId="42A5814A" w:rsidR="00A22AE0" w:rsidRDefault="00A22AE0" w:rsidP="00A22AE0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line="216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No cover page or all necessary information </w:t>
            </w:r>
            <w:proofErr w:type="gramStart"/>
            <w:r>
              <w:rPr>
                <w:rFonts w:ascii="TUM Neue Helvetica 55 Regular" w:hAnsi="TUM Neue Helvetica 55 Regular" w:cs="Menlo"/>
                <w:sz w:val="18"/>
                <w:szCs w:val="18"/>
              </w:rPr>
              <w:t>missing</w:t>
            </w:r>
            <w:proofErr w:type="gramEnd"/>
          </w:p>
          <w:p w14:paraId="2236CC14" w14:textId="37EA36FC" w:rsidR="00A22AE0" w:rsidRPr="00332DDE" w:rsidRDefault="00A22AE0" w:rsidP="00A22AE0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line="216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Messy,</w:t>
            </w:r>
            <w:r w:rsidRPr="00332DDE">
              <w:rPr>
                <w:rFonts w:ascii="TUM Neue Helvetica 55 Regular" w:hAnsi="TUM Neue Helvetica 55 Regular" w:cs="Menlo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rushed</w:t>
            </w:r>
            <w:r w:rsidRPr="00332DDE">
              <w:rPr>
                <w:rFonts w:ascii="TUM Neue Helvetica 55 Regular" w:hAnsi="TUM Neue Helvetica 55 Regular" w:cs="Menlo"/>
                <w:spacing w:val="-5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job,</w:t>
            </w:r>
            <w:r w:rsidRPr="00332DDE">
              <w:rPr>
                <w:rFonts w:ascii="TUM Neue Helvetica 55 Regular" w:hAnsi="TUM Neue Helvetica 55 Regular" w:cs="Menlo"/>
                <w:spacing w:val="-3"/>
                <w:sz w:val="18"/>
                <w:szCs w:val="18"/>
              </w:rPr>
              <w:t xml:space="preserve">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illegible</w:t>
            </w:r>
            <w:proofErr w:type="gramEnd"/>
          </w:p>
          <w:p w14:paraId="4DD6538F" w14:textId="77777777" w:rsidR="00A22AE0" w:rsidRPr="00332DDE" w:rsidRDefault="00A22AE0" w:rsidP="00A22AE0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Sections</w:t>
            </w:r>
            <w:r w:rsidRPr="00332DDE">
              <w:rPr>
                <w:rFonts w:ascii="TUM Neue Helvetica 55 Regular" w:hAnsi="TUM Neue Helvetica 55 Regular" w:cs="Menlo"/>
                <w:spacing w:val="-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are not</w:t>
            </w:r>
            <w:r w:rsidRPr="00332DDE">
              <w:rPr>
                <w:rFonts w:ascii="TUM Neue Helvetica 55 Regular" w:hAnsi="TUM Neue Helvetica 55 Regular" w:cs="Menlo"/>
                <w:spacing w:val="-1"/>
                <w:sz w:val="18"/>
                <w:szCs w:val="18"/>
              </w:rPr>
              <w:t xml:space="preserve">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separated</w:t>
            </w:r>
            <w:proofErr w:type="gramEnd"/>
          </w:p>
          <w:p w14:paraId="325081E5" w14:textId="77777777" w:rsidR="00A22AE0" w:rsidRPr="00332DDE" w:rsidRDefault="00A22AE0" w:rsidP="00A22AE0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Grammar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needs</w:t>
            </w:r>
            <w:r w:rsidRPr="00332DDE">
              <w:rPr>
                <w:rFonts w:ascii="TUM Neue Helvetica 55 Regular" w:hAnsi="TUM Neue Helvetica 55 Regular" w:cs="Menlo"/>
                <w:spacing w:val="-5"/>
                <w:sz w:val="18"/>
                <w:szCs w:val="18"/>
              </w:rPr>
              <w:t xml:space="preserve">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editing</w:t>
            </w:r>
            <w:proofErr w:type="gramEnd"/>
          </w:p>
          <w:p w14:paraId="55940C13" w14:textId="77777777" w:rsidR="00A22AE0" w:rsidRPr="00332DDE" w:rsidRDefault="00A22AE0" w:rsidP="00A22AE0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lastRenderedPageBreak/>
              <w:t xml:space="preserve">Nothing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cited</w:t>
            </w:r>
            <w:proofErr w:type="gramEnd"/>
          </w:p>
          <w:p w14:paraId="2BA02599" w14:textId="77777777" w:rsidR="00A22AE0" w:rsidRPr="00332DDE" w:rsidRDefault="00A22AE0" w:rsidP="00A22AE0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No terminology and no scientific language</w:t>
            </w:r>
          </w:p>
          <w:p w14:paraId="39CF1940" w14:textId="77777777" w:rsidR="00A22AE0" w:rsidRPr="00332DDE" w:rsidRDefault="00A22AE0" w:rsidP="00A22AE0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 xml:space="preserve">Language impossible to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understand</w:t>
            </w:r>
            <w:proofErr w:type="gramEnd"/>
          </w:p>
          <w:p w14:paraId="59088EB4" w14:textId="77777777" w:rsidR="00A22AE0" w:rsidRPr="00332DDE" w:rsidRDefault="00A22AE0" w:rsidP="00A22AE0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 xml:space="preserve">Abbreviations not explained and used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excessively</w:t>
            </w:r>
            <w:proofErr w:type="gramEnd"/>
          </w:p>
          <w:p w14:paraId="38578328" w14:textId="77777777" w:rsidR="00A22AE0" w:rsidRPr="00332DDE" w:rsidRDefault="00A22AE0" w:rsidP="00A22AE0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line="220" w:lineRule="exact"/>
              <w:ind w:right="138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No originality</w:t>
            </w:r>
          </w:p>
          <w:p w14:paraId="530AFB00" w14:textId="104F615D" w:rsidR="00A22AE0" w:rsidRPr="00332DDE" w:rsidRDefault="00A22AE0" w:rsidP="00A22AE0">
            <w:pPr>
              <w:pStyle w:val="TableParagraph"/>
              <w:numPr>
                <w:ilvl w:val="0"/>
                <w:numId w:val="12"/>
              </w:numPr>
              <w:tabs>
                <w:tab w:val="left" w:pos="360"/>
              </w:tabs>
              <w:ind w:right="320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Lots of supervision required</w:t>
            </w:r>
          </w:p>
        </w:tc>
        <w:tc>
          <w:tcPr>
            <w:tcW w:w="3260" w:type="dxa"/>
            <w:shd w:val="clear" w:color="auto" w:fill="auto"/>
          </w:tcPr>
          <w:p w14:paraId="2C6F0590" w14:textId="0A7B514A" w:rsidR="00A22AE0" w:rsidRDefault="00A22AE0" w:rsidP="00A22AE0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16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sz w:val="18"/>
                <w:szCs w:val="18"/>
              </w:rPr>
              <w:lastRenderedPageBreak/>
              <w:t xml:space="preserve">Cover page is missing several of the following: </w:t>
            </w:r>
            <w:r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name, TUM ID, word count and a clear </w:t>
            </w:r>
            <w:proofErr w:type="gramStart"/>
            <w:r>
              <w:rPr>
                <w:rFonts w:ascii="TUM Neue Helvetica 55 Regular" w:hAnsi="TUM Neue Helvetica 55 Regular" w:cs="Menlo"/>
                <w:sz w:val="18"/>
                <w:szCs w:val="18"/>
              </w:rPr>
              <w:t>title</w:t>
            </w:r>
            <w:proofErr w:type="gramEnd"/>
          </w:p>
          <w:p w14:paraId="5056D95E" w14:textId="64E125AB" w:rsidR="00A22AE0" w:rsidRPr="00332DDE" w:rsidRDefault="00A22AE0" w:rsidP="00A22AE0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16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Includes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handwritten</w:t>
            </w:r>
            <w:r w:rsidRPr="00332DDE">
              <w:rPr>
                <w:rFonts w:ascii="TUM Neue Helvetica 55 Regular" w:hAnsi="TUM Neue Helvetica 55 Regular" w:cs="Menlo"/>
                <w:spacing w:val="-5"/>
                <w:sz w:val="18"/>
                <w:szCs w:val="18"/>
              </w:rPr>
              <w:t xml:space="preserve">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sections</w:t>
            </w:r>
            <w:proofErr w:type="gramEnd"/>
          </w:p>
          <w:p w14:paraId="0D4B0A8B" w14:textId="77777777" w:rsidR="00A22AE0" w:rsidRPr="00332DDE" w:rsidRDefault="00A22AE0" w:rsidP="00A22AE0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Sections</w:t>
            </w:r>
            <w:r w:rsidRPr="00332DDE">
              <w:rPr>
                <w:rFonts w:ascii="TUM Neue Helvetica 55 Regular" w:hAnsi="TUM Neue Helvetica 55 Regular" w:cs="Menlo"/>
                <w:spacing w:val="-3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not</w:t>
            </w:r>
            <w:r w:rsidRPr="00332DDE">
              <w:rPr>
                <w:rFonts w:ascii="TUM Neue Helvetica 55 Regular" w:hAnsi="TUM Neue Helvetica 55 Regular" w:cs="Menlo"/>
                <w:spacing w:val="-1"/>
                <w:sz w:val="18"/>
                <w:szCs w:val="18"/>
              </w:rPr>
              <w:t xml:space="preserve">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labeled</w:t>
            </w:r>
            <w:proofErr w:type="gramEnd"/>
          </w:p>
          <w:p w14:paraId="12E02242" w14:textId="77777777" w:rsidR="00A22AE0" w:rsidRPr="00332DDE" w:rsidRDefault="00A22AE0" w:rsidP="00A22AE0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lastRenderedPageBreak/>
              <w:t>Many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typos,</w:t>
            </w:r>
            <w:r w:rsidRPr="00332DDE">
              <w:rPr>
                <w:rFonts w:ascii="TUM Neue Helvetica 55 Regular" w:hAnsi="TUM Neue Helvetica 55 Regular" w:cs="Menlo"/>
                <w:spacing w:val="-5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grammar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mistakes</w:t>
            </w:r>
          </w:p>
          <w:p w14:paraId="3B8EF473" w14:textId="77777777" w:rsidR="00A22AE0" w:rsidRPr="00332DDE" w:rsidRDefault="00A22AE0" w:rsidP="00A22AE0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Few references</w:t>
            </w:r>
          </w:p>
          <w:p w14:paraId="7644BBA3" w14:textId="77777777" w:rsidR="00A22AE0" w:rsidRPr="00332DDE" w:rsidRDefault="00A22AE0" w:rsidP="00A22AE0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Wrong use of terminology and no scientific language</w:t>
            </w:r>
          </w:p>
          <w:p w14:paraId="45DF5094" w14:textId="77777777" w:rsidR="00A22AE0" w:rsidRPr="00332DDE" w:rsidRDefault="00A22AE0" w:rsidP="00A22AE0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Language not clear</w:t>
            </w:r>
          </w:p>
          <w:p w14:paraId="23231B0E" w14:textId="77777777" w:rsidR="00A22AE0" w:rsidRPr="00332DDE" w:rsidRDefault="00A22AE0" w:rsidP="00A22AE0">
            <w:pPr>
              <w:pStyle w:val="TableParagraph"/>
              <w:numPr>
                <w:ilvl w:val="0"/>
                <w:numId w:val="3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 xml:space="preserve">Abbreviations not explained and used too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often</w:t>
            </w:r>
            <w:proofErr w:type="gramEnd"/>
          </w:p>
          <w:p w14:paraId="14D1A109" w14:textId="77777777" w:rsidR="00A22AE0" w:rsidRPr="00332DDE" w:rsidRDefault="00A22AE0" w:rsidP="00A22AE0">
            <w:pPr>
              <w:pStyle w:val="TableParagraph"/>
              <w:numPr>
                <w:ilvl w:val="0"/>
                <w:numId w:val="3"/>
              </w:numPr>
              <w:tabs>
                <w:tab w:val="left" w:pos="361"/>
              </w:tabs>
              <w:spacing w:line="220" w:lineRule="exact"/>
              <w:ind w:right="138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Only little originality</w:t>
            </w:r>
          </w:p>
          <w:p w14:paraId="674C047E" w14:textId="491B8B8B" w:rsidR="00A22AE0" w:rsidRPr="00332DDE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0"/>
              </w:tabs>
              <w:spacing w:line="216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Lots of supervision required</w:t>
            </w:r>
          </w:p>
        </w:tc>
        <w:tc>
          <w:tcPr>
            <w:tcW w:w="3260" w:type="dxa"/>
            <w:shd w:val="clear" w:color="auto" w:fill="auto"/>
          </w:tcPr>
          <w:p w14:paraId="151DC060" w14:textId="0142D213" w:rsidR="00A22AE0" w:rsidRPr="00A22AE0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line="216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sz w:val="18"/>
                <w:szCs w:val="18"/>
              </w:rPr>
              <w:lastRenderedPageBreak/>
              <w:t>Cover page</w:t>
            </w:r>
            <w:r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 does not</w:t>
            </w:r>
            <w:r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 include</w:t>
            </w:r>
            <w:r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 one of the following: </w:t>
            </w:r>
            <w:r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name, TUM ID, word count and a clear </w:t>
            </w:r>
            <w:proofErr w:type="gramStart"/>
            <w:r>
              <w:rPr>
                <w:rFonts w:ascii="TUM Neue Helvetica 55 Regular" w:hAnsi="TUM Neue Helvetica 55 Regular" w:cs="Menlo"/>
                <w:sz w:val="18"/>
                <w:szCs w:val="18"/>
              </w:rPr>
              <w:t>title</w:t>
            </w:r>
            <w:proofErr w:type="gramEnd"/>
          </w:p>
          <w:p w14:paraId="40C532F4" w14:textId="0AEBDA2E" w:rsidR="00A22AE0" w:rsidRPr="00332DDE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line="216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Presented</w:t>
            </w:r>
            <w:r w:rsidRPr="00332DDE">
              <w:rPr>
                <w:rFonts w:ascii="TUM Neue Helvetica 55 Regular" w:hAnsi="TUM Neue Helvetica 55 Regular" w:cs="Menlo"/>
                <w:spacing w:val="-6"/>
                <w:sz w:val="18"/>
                <w:szCs w:val="18"/>
              </w:rPr>
              <w:t xml:space="preserve">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neatly</w:t>
            </w:r>
            <w:proofErr w:type="gramEnd"/>
          </w:p>
          <w:p w14:paraId="12E8A933" w14:textId="77777777" w:rsidR="00A22AE0" w:rsidRPr="00332DDE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Labeled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sections</w:t>
            </w:r>
            <w:proofErr w:type="gramEnd"/>
          </w:p>
          <w:p w14:paraId="02AFCD7E" w14:textId="77777777" w:rsidR="00A22AE0" w:rsidRPr="00332DDE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lastRenderedPageBreak/>
              <w:t>A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few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typos,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grammar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mistakes</w:t>
            </w:r>
          </w:p>
          <w:p w14:paraId="2D6B0496" w14:textId="77777777" w:rsidR="00A22AE0" w:rsidRPr="00332DDE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Mostly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cited</w:t>
            </w:r>
            <w:proofErr w:type="gramEnd"/>
          </w:p>
          <w:p w14:paraId="7D9BAF9B" w14:textId="77777777" w:rsidR="00A22AE0" w:rsidRPr="00332DDE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0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Mostly correct use of terminology and scientific language</w:t>
            </w:r>
          </w:p>
          <w:p w14:paraId="58ACB83B" w14:textId="77777777" w:rsidR="00A22AE0" w:rsidRPr="00332DDE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0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Mostly clear language</w:t>
            </w:r>
          </w:p>
          <w:p w14:paraId="75249110" w14:textId="77777777" w:rsidR="00A22AE0" w:rsidRPr="00332DDE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 xml:space="preserve">Abbreviations mostly explained but sometimes used too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often</w:t>
            </w:r>
            <w:proofErr w:type="gramEnd"/>
          </w:p>
          <w:p w14:paraId="16DE06A8" w14:textId="694835D2" w:rsidR="00A22AE0" w:rsidRPr="00332DDE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line="220" w:lineRule="exact"/>
              <w:ind w:right="138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 xml:space="preserve">Original and creative </w:t>
            </w:r>
            <w:r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content</w:t>
            </w:r>
          </w:p>
          <w:p w14:paraId="6A553947" w14:textId="32A68880" w:rsidR="00A22AE0" w:rsidRPr="00A22AE0" w:rsidRDefault="00A22AE0" w:rsidP="00A22AE0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after="240" w:line="220" w:lineRule="exact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Mostly autonomously conducted, little help required</w:t>
            </w:r>
          </w:p>
        </w:tc>
        <w:tc>
          <w:tcPr>
            <w:tcW w:w="3261" w:type="dxa"/>
          </w:tcPr>
          <w:p w14:paraId="7BD4F3BC" w14:textId="07BF061B" w:rsidR="00A22AE0" w:rsidRDefault="00A22AE0" w:rsidP="00A22AE0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spacing w:line="216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sz w:val="18"/>
                <w:szCs w:val="18"/>
              </w:rPr>
              <w:lastRenderedPageBreak/>
              <w:t xml:space="preserve">Cover page includes name, TUM ID, word count and a clear </w:t>
            </w:r>
            <w:proofErr w:type="gramStart"/>
            <w:r>
              <w:rPr>
                <w:rFonts w:ascii="TUM Neue Helvetica 55 Regular" w:hAnsi="TUM Neue Helvetica 55 Regular" w:cs="Menlo"/>
                <w:sz w:val="18"/>
                <w:szCs w:val="18"/>
              </w:rPr>
              <w:t>title</w:t>
            </w:r>
            <w:proofErr w:type="gramEnd"/>
          </w:p>
          <w:p w14:paraId="6ED52F0D" w14:textId="50C0499D" w:rsidR="00A22AE0" w:rsidRPr="00332DDE" w:rsidRDefault="00A22AE0" w:rsidP="00A22AE0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spacing w:line="216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Presented</w:t>
            </w:r>
            <w:r w:rsidRPr="00332DDE">
              <w:rPr>
                <w:rFonts w:ascii="TUM Neue Helvetica 55 Regular" w:hAnsi="TUM Neue Helvetica 55 Regular" w:cs="Menlo"/>
                <w:spacing w:val="-6"/>
                <w:sz w:val="18"/>
                <w:szCs w:val="18"/>
              </w:rPr>
              <w:t xml:space="preserve">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perfectly</w:t>
            </w:r>
            <w:proofErr w:type="gramEnd"/>
          </w:p>
          <w:p w14:paraId="221DA128" w14:textId="77777777" w:rsidR="00A22AE0" w:rsidRPr="00332DDE" w:rsidRDefault="00A22AE0" w:rsidP="00A22AE0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spacing w:line="220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Sections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carefully</w:t>
            </w:r>
            <w:r w:rsidRPr="00332DDE">
              <w:rPr>
                <w:rFonts w:ascii="TUM Neue Helvetica 55 Regular" w:hAnsi="TUM Neue Helvetica 55 Regular" w:cs="Menlo"/>
                <w:spacing w:val="-1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 xml:space="preserve">laid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5"/>
                <w:sz w:val="18"/>
                <w:szCs w:val="18"/>
              </w:rPr>
              <w:t>out</w:t>
            </w:r>
            <w:proofErr w:type="gramEnd"/>
          </w:p>
          <w:p w14:paraId="65BC4004" w14:textId="77777777" w:rsidR="00A22AE0" w:rsidRPr="00332DDE" w:rsidRDefault="00A22AE0" w:rsidP="00A22AE0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spacing w:line="220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No</w:t>
            </w:r>
            <w:r w:rsidRPr="00332DDE">
              <w:rPr>
                <w:rFonts w:ascii="TUM Neue Helvetica 55 Regular" w:hAnsi="TUM Neue Helvetica 55 Regular" w:cs="Menlo"/>
                <w:spacing w:val="-5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typos,</w:t>
            </w:r>
            <w:r w:rsidRPr="00332DDE">
              <w:rPr>
                <w:rFonts w:ascii="TUM Neue Helvetica 55 Regular" w:hAnsi="TUM Neue Helvetica 55 Regular" w:cs="Menlo"/>
                <w:spacing w:val="-4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z w:val="18"/>
                <w:szCs w:val="18"/>
              </w:rPr>
              <w:t>grammar</w:t>
            </w:r>
            <w:r w:rsidRPr="00332DDE">
              <w:rPr>
                <w:rFonts w:ascii="TUM Neue Helvetica 55 Regular" w:hAnsi="TUM Neue Helvetica 55 Regular" w:cs="Menlo"/>
                <w:spacing w:val="-5"/>
                <w:sz w:val="18"/>
                <w:szCs w:val="18"/>
              </w:rPr>
              <w:t xml:space="preserve"> </w:t>
            </w: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mistakes</w:t>
            </w:r>
          </w:p>
          <w:p w14:paraId="0A37D4A1" w14:textId="77777777" w:rsidR="00A22AE0" w:rsidRPr="00332DDE" w:rsidRDefault="00A22AE0" w:rsidP="00A22AE0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spacing w:line="220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lastRenderedPageBreak/>
              <w:t>Correct use of terminology and scientific language</w:t>
            </w:r>
          </w:p>
          <w:p w14:paraId="1AE4D4AC" w14:textId="77777777" w:rsidR="00A22AE0" w:rsidRPr="00332DDE" w:rsidRDefault="00A22AE0" w:rsidP="00A22AE0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spacing w:line="220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Clear and concise language</w:t>
            </w:r>
          </w:p>
          <w:p w14:paraId="57BF8D16" w14:textId="77777777" w:rsidR="00A22AE0" w:rsidRPr="00332DDE" w:rsidRDefault="00A22AE0" w:rsidP="00A22AE0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spacing w:line="220" w:lineRule="exact"/>
              <w:ind w:right="138"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 xml:space="preserve">Abbreviations explained and only carefully used where </w:t>
            </w:r>
            <w:proofErr w:type="gramStart"/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necessary</w:t>
            </w:r>
            <w:proofErr w:type="gramEnd"/>
          </w:p>
          <w:p w14:paraId="6A9461F0" w14:textId="6E43D78B" w:rsidR="00A22AE0" w:rsidRPr="00332DDE" w:rsidRDefault="00A22AE0" w:rsidP="00A22AE0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spacing w:line="220" w:lineRule="exact"/>
              <w:ind w:right="138"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 xml:space="preserve">Very original and creative </w:t>
            </w:r>
            <w:r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content</w:t>
            </w:r>
          </w:p>
          <w:p w14:paraId="62833B06" w14:textId="597E2DB8" w:rsidR="00A22AE0" w:rsidRPr="00332DDE" w:rsidRDefault="00A22AE0" w:rsidP="00A22AE0">
            <w:pPr>
              <w:pStyle w:val="TableParagraph"/>
              <w:numPr>
                <w:ilvl w:val="0"/>
                <w:numId w:val="5"/>
              </w:numPr>
              <w:tabs>
                <w:tab w:val="left" w:pos="360"/>
              </w:tabs>
              <w:spacing w:line="216" w:lineRule="exact"/>
              <w:ind w:hanging="181"/>
              <w:rPr>
                <w:rFonts w:ascii="TUM Neue Helvetica 55 Regular" w:hAnsi="TUM Neue Helvetica 55 Regular" w:cs="Menlo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spacing w:val="-2"/>
                <w:sz w:val="18"/>
                <w:szCs w:val="18"/>
              </w:rPr>
              <w:t>Very autonomously conducted</w:t>
            </w:r>
          </w:p>
        </w:tc>
        <w:tc>
          <w:tcPr>
            <w:tcW w:w="851" w:type="dxa"/>
            <w:vAlign w:val="center"/>
          </w:tcPr>
          <w:p w14:paraId="5F7C340A" w14:textId="77777777" w:rsidR="00A22AE0" w:rsidRPr="006A4C94" w:rsidRDefault="00A22AE0" w:rsidP="00A22AE0">
            <w:pPr>
              <w:pStyle w:val="TableParagraph"/>
              <w:ind w:left="0" w:firstLine="0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</w:tc>
      </w:tr>
      <w:tr w:rsidR="00A22AE0" w:rsidRPr="00332DDE" w14:paraId="13F38581" w14:textId="77777777" w:rsidTr="00C02F4F">
        <w:trPr>
          <w:trHeight w:val="139"/>
        </w:trPr>
        <w:tc>
          <w:tcPr>
            <w:tcW w:w="1579" w:type="dxa"/>
            <w:vAlign w:val="center"/>
          </w:tcPr>
          <w:p w14:paraId="168D8635" w14:textId="285F00A7" w:rsidR="00A22AE0" w:rsidRPr="00332DDE" w:rsidRDefault="00A22AE0" w:rsidP="00A22AE0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Interim grade</w:t>
            </w:r>
          </w:p>
        </w:tc>
        <w:tc>
          <w:tcPr>
            <w:tcW w:w="13041" w:type="dxa"/>
            <w:gridSpan w:val="4"/>
          </w:tcPr>
          <w:p w14:paraId="49A4431D" w14:textId="77777777" w:rsidR="00A22AE0" w:rsidRDefault="00A22AE0" w:rsidP="00A22AE0">
            <w:pPr>
              <w:pStyle w:val="TableParagraph"/>
              <w:tabs>
                <w:tab w:val="left" w:pos="360"/>
              </w:tabs>
              <w:spacing w:line="216" w:lineRule="exact"/>
              <w:ind w:firstLine="0"/>
              <w:rPr>
                <w:rFonts w:ascii="TUM Neue Helvetica 55 Regular" w:hAnsi="TUM Neue Helvetica 55 Regular" w:cs="Menlo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19A019A" w14:textId="77777777" w:rsidR="00A22AE0" w:rsidRDefault="00A22AE0" w:rsidP="00A22AE0">
            <w:pPr>
              <w:pStyle w:val="TableParagraph"/>
              <w:ind w:left="0" w:firstLine="0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  <w:p w14:paraId="3DAF94FD" w14:textId="77777777" w:rsidR="00A22AE0" w:rsidRPr="006A4C94" w:rsidRDefault="00A22AE0" w:rsidP="00A22AE0">
            <w:pPr>
              <w:pStyle w:val="TableParagraph"/>
              <w:ind w:left="0" w:firstLine="0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</w:tc>
      </w:tr>
      <w:tr w:rsidR="00A22AE0" w:rsidRPr="00332DDE" w14:paraId="296A28C6" w14:textId="77777777" w:rsidTr="00A37D79">
        <w:trPr>
          <w:trHeight w:val="139"/>
        </w:trPr>
        <w:tc>
          <w:tcPr>
            <w:tcW w:w="1579" w:type="dxa"/>
            <w:vAlign w:val="center"/>
          </w:tcPr>
          <w:p w14:paraId="5AD65E1D" w14:textId="68AB0ED1" w:rsidR="00A22AE0" w:rsidRDefault="00A22AE0" w:rsidP="00A22AE0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</w:pPr>
            <w:r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Extra points</w:t>
            </w:r>
          </w:p>
        </w:tc>
        <w:tc>
          <w:tcPr>
            <w:tcW w:w="13041" w:type="dxa"/>
            <w:gridSpan w:val="4"/>
          </w:tcPr>
          <w:p w14:paraId="6AF59C5E" w14:textId="77777777" w:rsidR="00A22AE0" w:rsidRDefault="00A22AE0" w:rsidP="00A22AE0">
            <w:pPr>
              <w:pStyle w:val="TableParagraph"/>
              <w:tabs>
                <w:tab w:val="left" w:pos="360"/>
              </w:tabs>
              <w:spacing w:line="216" w:lineRule="exact"/>
              <w:ind w:firstLine="0"/>
              <w:rPr>
                <w:rFonts w:ascii="TUM Neue Helvetica 55 Regular" w:hAnsi="TUM Neue Helvetica 55 Regular" w:cs="Menlo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DA8E028" w14:textId="77777777" w:rsidR="00A22AE0" w:rsidRDefault="00A22AE0" w:rsidP="00A22AE0">
            <w:pPr>
              <w:pStyle w:val="TableParagraph"/>
              <w:ind w:left="0" w:firstLine="0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  <w:p w14:paraId="6B7CAF9E" w14:textId="77777777" w:rsidR="00A22AE0" w:rsidRPr="006A4C94" w:rsidRDefault="00A22AE0" w:rsidP="00A22AE0">
            <w:pPr>
              <w:pStyle w:val="TableParagraph"/>
              <w:ind w:left="0" w:firstLine="0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</w:tc>
      </w:tr>
      <w:tr w:rsidR="00A22AE0" w:rsidRPr="00332DDE" w14:paraId="0B683339" w14:textId="77777777" w:rsidTr="00E03E94">
        <w:trPr>
          <w:trHeight w:val="139"/>
        </w:trPr>
        <w:tc>
          <w:tcPr>
            <w:tcW w:w="1579" w:type="dxa"/>
            <w:shd w:val="clear" w:color="auto" w:fill="FFFF00"/>
            <w:vAlign w:val="center"/>
          </w:tcPr>
          <w:p w14:paraId="43938E7D" w14:textId="3781D8AA" w:rsidR="00A22AE0" w:rsidRDefault="00A22AE0" w:rsidP="00A22AE0">
            <w:pPr>
              <w:pStyle w:val="TableParagraph"/>
              <w:spacing w:line="206" w:lineRule="exact"/>
              <w:ind w:left="0" w:firstLine="0"/>
              <w:jc w:val="center"/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</w:pPr>
            <w:r w:rsidRPr="00332DDE">
              <w:rPr>
                <w:rFonts w:ascii="TUM Neue Helvetica 55 Regular" w:hAnsi="TUM Neue Helvetica 55 Regular" w:cs="Menlo"/>
                <w:b/>
                <w:color w:val="0070C0"/>
                <w:spacing w:val="-2"/>
                <w:sz w:val="18"/>
                <w:szCs w:val="18"/>
              </w:rPr>
              <w:t>Final grade</w:t>
            </w:r>
          </w:p>
        </w:tc>
        <w:tc>
          <w:tcPr>
            <w:tcW w:w="13041" w:type="dxa"/>
            <w:gridSpan w:val="4"/>
          </w:tcPr>
          <w:p w14:paraId="46751244" w14:textId="77777777" w:rsidR="00A22AE0" w:rsidRDefault="00A22AE0" w:rsidP="00A22AE0">
            <w:pPr>
              <w:pStyle w:val="TableParagraph"/>
              <w:tabs>
                <w:tab w:val="left" w:pos="360"/>
              </w:tabs>
              <w:spacing w:line="216" w:lineRule="exact"/>
              <w:ind w:firstLine="0"/>
              <w:rPr>
                <w:rFonts w:ascii="TUM Neue Helvetica 55 Regular" w:hAnsi="TUM Neue Helvetica 55 Regular" w:cs="Menlo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FFF00"/>
            <w:vAlign w:val="center"/>
          </w:tcPr>
          <w:p w14:paraId="1F473DB5" w14:textId="77777777" w:rsidR="00A22AE0" w:rsidRDefault="00A22AE0" w:rsidP="00A22AE0">
            <w:pPr>
              <w:pStyle w:val="TableParagraph"/>
              <w:ind w:left="0" w:firstLine="0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  <w:p w14:paraId="144A8F4D" w14:textId="77777777" w:rsidR="00A22AE0" w:rsidRPr="006A4C94" w:rsidRDefault="00A22AE0" w:rsidP="00A22AE0">
            <w:pPr>
              <w:pStyle w:val="TableParagraph"/>
              <w:ind w:left="0" w:firstLine="0"/>
              <w:rPr>
                <w:rFonts w:ascii="TUM Neue Helvetica 55 Regular" w:hAnsi="TUM Neue Helvetica 55 Regular" w:cs="Menlo"/>
                <w:b/>
                <w:bCs/>
                <w:sz w:val="18"/>
                <w:szCs w:val="18"/>
              </w:rPr>
            </w:pPr>
          </w:p>
        </w:tc>
      </w:tr>
    </w:tbl>
    <w:p w14:paraId="0DA94F40" w14:textId="77777777" w:rsidR="0002715F" w:rsidRDefault="0002715F"/>
    <w:p w14:paraId="4F981E1C" w14:textId="77777777" w:rsidR="00753E26" w:rsidRDefault="00753E26" w:rsidP="003D3317">
      <w:pPr>
        <w:spacing w:before="58"/>
        <w:rPr>
          <w:rFonts w:ascii="TUM Neue Helvetica 55 Regular" w:hAnsi="TUM Neue Helvetica 55 Regular" w:cs="Menlo"/>
          <w:sz w:val="24"/>
        </w:rPr>
      </w:pPr>
    </w:p>
    <w:p w14:paraId="19C7F23D" w14:textId="77777777" w:rsidR="00753E26" w:rsidRDefault="00753E26">
      <w:pPr>
        <w:rPr>
          <w:rFonts w:ascii="TUM Neue Helvetica 55 Regular" w:hAnsi="TUM Neue Helvetica 55 Regular" w:cs="Menlo"/>
          <w:sz w:val="24"/>
        </w:rPr>
      </w:pPr>
      <w:r>
        <w:rPr>
          <w:rFonts w:ascii="TUM Neue Helvetica 55 Regular" w:hAnsi="TUM Neue Helvetica 55 Regular" w:cs="Menlo"/>
          <w:sz w:val="24"/>
        </w:rPr>
        <w:br w:type="page"/>
      </w:r>
    </w:p>
    <w:p w14:paraId="26A4CE60" w14:textId="77777777" w:rsidR="00223DD8" w:rsidRDefault="00CB2CDF" w:rsidP="00223DD8">
      <w:pPr>
        <w:pStyle w:val="ListParagraph"/>
        <w:spacing w:before="58"/>
        <w:ind w:left="1440"/>
        <w:rPr>
          <w:rFonts w:ascii="TUM Neue Helvetica 55 Regular" w:hAnsi="TUM Neue Helvetica 55 Regular" w:cs="Menlo"/>
          <w:sz w:val="24"/>
        </w:rPr>
      </w:pPr>
      <w:r>
        <w:rPr>
          <w:rFonts w:ascii="TUM Neue Helvetica 55 Regular" w:hAnsi="TUM Neue Helvetica 55 Regular" w:cs="Menlo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E4E6C6" wp14:editId="614F0C44">
                <wp:simplePos x="0" y="0"/>
                <wp:positionH relativeFrom="column">
                  <wp:posOffset>57524</wp:posOffset>
                </wp:positionH>
                <wp:positionV relativeFrom="paragraph">
                  <wp:posOffset>94092</wp:posOffset>
                </wp:positionV>
                <wp:extent cx="9735558" cy="5966759"/>
                <wp:effectExtent l="12700" t="12700" r="18415" b="15240"/>
                <wp:wrapNone/>
                <wp:docPr id="4637871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5558" cy="59667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0AFCB1B" w14:textId="77777777" w:rsidR="00CB2CDF" w:rsidRPr="00CB2CDF" w:rsidRDefault="00CB2CDF" w:rsidP="00CB2CDF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  <w:szCs w:val="21"/>
                              </w:rPr>
                            </w:pPr>
                            <w:r w:rsidRPr="00CB2CDF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  <w:szCs w:val="21"/>
                              </w:rPr>
                              <w:t>Strengths:</w:t>
                            </w:r>
                          </w:p>
                          <w:p w14:paraId="330F9417" w14:textId="77777777" w:rsidR="00CB2CDF" w:rsidRPr="00D81691" w:rsidRDefault="00CB2CDF" w:rsidP="00D81691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77B1028E" w14:textId="77777777" w:rsidR="00D81691" w:rsidRPr="00D81691" w:rsidRDefault="00D81691" w:rsidP="00D81691">
                            <w:pPr>
                              <w:pStyle w:val="ListParagraph"/>
                              <w:spacing w:before="58"/>
                              <w:ind w:left="720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5CBBF75F" w14:textId="77777777" w:rsidR="00CB2CDF" w:rsidRPr="00CB2CDF" w:rsidRDefault="00CB2CDF" w:rsidP="00CB2CDF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  <w:szCs w:val="21"/>
                              </w:rPr>
                            </w:pPr>
                            <w:r w:rsidRPr="00CB2CDF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  <w:szCs w:val="21"/>
                              </w:rPr>
                              <w:t>Suggestions for improvement:</w:t>
                            </w:r>
                          </w:p>
                          <w:p w14:paraId="320DE608" w14:textId="77777777" w:rsidR="00CB2CDF" w:rsidRPr="00CB2CDF" w:rsidRDefault="00CB2CDF" w:rsidP="00CB2CDF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  <w:r w:rsidRPr="00CB2CDF"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  <w:t xml:space="preserve">Layout and Design: </w:t>
                            </w:r>
                          </w:p>
                          <w:p w14:paraId="5A3E97AC" w14:textId="647D04B8" w:rsidR="00CB2CDF" w:rsidRPr="00CB2CDF" w:rsidRDefault="00CB2CDF" w:rsidP="00CB2CDF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  <w:r w:rsidRPr="00CB2CDF"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  <w:t>Language</w:t>
                            </w:r>
                            <w:r w:rsidR="00A22AE0"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  <w:t>:</w:t>
                            </w:r>
                            <w:r w:rsidRPr="00CB2CDF"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  <w:t xml:space="preserve"> </w:t>
                            </w:r>
                          </w:p>
                          <w:p w14:paraId="2E4D885D" w14:textId="2B2AE255" w:rsidR="00CB2CDF" w:rsidRPr="00CB2CDF" w:rsidRDefault="00CB2CDF" w:rsidP="00CB2CDF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  <w:r w:rsidRPr="00CB2CDF"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  <w:t>Content</w:t>
                            </w:r>
                            <w:r w:rsidR="00A22AE0"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  <w:t>:</w:t>
                            </w:r>
                          </w:p>
                          <w:p w14:paraId="6F751A52" w14:textId="2739A867" w:rsidR="00CB2CDF" w:rsidRDefault="00CB2CDF" w:rsidP="00CB2CDF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  <w:r w:rsidRPr="00CB2CDF"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  <w:t>Supervision</w:t>
                            </w:r>
                            <w:r w:rsidR="00A22AE0"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  <w:t>:</w:t>
                            </w:r>
                          </w:p>
                          <w:p w14:paraId="7A7FA104" w14:textId="07971F67" w:rsidR="00E911BB" w:rsidRDefault="00E911BB" w:rsidP="00E911BB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0D50FF95" w14:textId="77777777" w:rsidR="00E911BB" w:rsidRDefault="00E911BB" w:rsidP="00E911BB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7769A49B" w14:textId="77777777" w:rsidR="00E911BB" w:rsidRDefault="00E911BB" w:rsidP="00E911BB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2ADCD854" w14:textId="77777777" w:rsidR="00E911BB" w:rsidRDefault="00E911BB" w:rsidP="00E911BB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7563D851" w14:textId="77777777" w:rsidR="00E911BB" w:rsidRDefault="00E911BB" w:rsidP="00E911BB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126E9869" w14:textId="77777777" w:rsidR="00E911BB" w:rsidRDefault="00E911BB" w:rsidP="00E911BB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37D9A6B9" w14:textId="77777777" w:rsidR="00E911BB" w:rsidRDefault="00E911BB" w:rsidP="00E911BB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33DDD1FD" w14:textId="77777777" w:rsidR="00E911BB" w:rsidRDefault="00E911BB" w:rsidP="00E911BB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5FCD9506" w14:textId="77777777" w:rsidR="00E911BB" w:rsidRPr="00E911BB" w:rsidRDefault="00E911BB" w:rsidP="00E911BB">
                            <w:pPr>
                              <w:spacing w:before="58"/>
                              <w:rPr>
                                <w:rFonts w:ascii="TUM Neue Helvetica 55 Regular" w:hAnsi="TUM Neue Helvetica 55 Regular" w:cs="Menlo"/>
                                <w:szCs w:val="21"/>
                              </w:rPr>
                            </w:pPr>
                          </w:p>
                          <w:p w14:paraId="6CDAF745" w14:textId="77777777" w:rsidR="00CB2CDF" w:rsidRDefault="00CB2CD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274D0815" w14:textId="77777777" w:rsidR="0002715F" w:rsidRDefault="0002715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7CEA74C9" w14:textId="77777777" w:rsidR="0002715F" w:rsidRDefault="0002715F" w:rsidP="00804DA8">
                            <w:pPr>
                              <w:spacing w:before="240"/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</w:pPr>
                            <w:r w:rsidRPr="0002715F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  <w:t>Student</w:t>
                            </w:r>
                            <w:r w:rsidR="00D80727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  <w:t xml:space="preserve"> Name and ID</w:t>
                            </w:r>
                            <w:r w:rsidRPr="0002715F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  <w:t xml:space="preserve">: </w:t>
                            </w:r>
                          </w:p>
                          <w:p w14:paraId="1993E220" w14:textId="50CB71E1" w:rsidR="0002715F" w:rsidRPr="00A22AE0" w:rsidRDefault="00A22AE0" w:rsidP="00A22AE0">
                            <w:pPr>
                              <w:rPr>
                                <w:rFonts w:ascii="TUM Neue Helvetica 55 Regular" w:hAnsi="TUM Neue Helvetica 55 Regular" w:cs="Menlo"/>
                              </w:rPr>
                            </w:pPr>
                            <w:r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  <w:t>Report T</w:t>
                            </w:r>
                            <w:r w:rsidR="0002715F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  <w:t>itle:</w:t>
                            </w:r>
                          </w:p>
                          <w:p w14:paraId="5956B6D9" w14:textId="77777777" w:rsidR="0002715F" w:rsidRDefault="0002715F" w:rsidP="0002715F">
                            <w:pPr>
                              <w:ind w:left="142"/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</w:pPr>
                          </w:p>
                          <w:p w14:paraId="29732AE2" w14:textId="0B534265" w:rsidR="0002715F" w:rsidRPr="00A22AE0" w:rsidRDefault="0002715F" w:rsidP="00A22AE0">
                            <w:pPr>
                              <w:rPr>
                                <w:rFonts w:ascii="TUM Neue Helvetica 55 Regular" w:hAnsi="TUM Neue Helvetica 55 Regular" w:cs="Menlo"/>
                              </w:rPr>
                            </w:pPr>
                            <w:r w:rsidRPr="0002715F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  <w:t>Place and Date</w:t>
                            </w:r>
                            <w:r w:rsidRPr="0002715F">
                              <w:rPr>
                                <w:rFonts w:ascii="TUM Neue Helvetica 55 Regular" w:hAnsi="TUM Neue Helvetica 55 Regular" w:cs="Menlo"/>
                              </w:rPr>
                              <w:t xml:space="preserve">: </w:t>
                            </w:r>
                            <w:r w:rsidR="00A22AE0">
                              <w:rPr>
                                <w:rFonts w:ascii="TUM Neue Helvetica 55 Regular" w:hAnsi="TUM Neue Helvetica 55 Regular" w:cs="Menlo"/>
                              </w:rPr>
                              <w:t xml:space="preserve">München, </w:t>
                            </w:r>
                            <w:r w:rsidR="00A22AE0">
                              <w:rPr>
                                <w:rFonts w:ascii="TUM Neue Helvetica 55 Regular" w:hAnsi="TUM Neue Helvetica 55 Regular" w:cs="Menlo"/>
                              </w:rPr>
                              <w:fldChar w:fldCharType="begin"/>
                            </w:r>
                            <w:r w:rsidR="00A22AE0">
                              <w:rPr>
                                <w:rFonts w:ascii="TUM Neue Helvetica 55 Regular" w:hAnsi="TUM Neue Helvetica 55 Regular" w:cs="Menlo"/>
                              </w:rPr>
                              <w:instrText xml:space="preserve"> DATE \@ "dd/MM/yyyy" </w:instrText>
                            </w:r>
                            <w:r w:rsidR="00A22AE0">
                              <w:rPr>
                                <w:rFonts w:ascii="TUM Neue Helvetica 55 Regular" w:hAnsi="TUM Neue Helvetica 55 Regular" w:cs="Menlo"/>
                              </w:rPr>
                              <w:fldChar w:fldCharType="separate"/>
                            </w:r>
                            <w:r w:rsidR="00FB1E02">
                              <w:rPr>
                                <w:rFonts w:ascii="TUM Neue Helvetica 55 Regular" w:hAnsi="TUM Neue Helvetica 55 Regular" w:cs="Menlo"/>
                                <w:noProof/>
                              </w:rPr>
                              <w:t>14/08/2023</w:t>
                            </w:r>
                            <w:r w:rsidR="00A22AE0">
                              <w:rPr>
                                <w:rFonts w:ascii="TUM Neue Helvetica 55 Regular" w:hAnsi="TUM Neue Helvetica 55 Regular" w:cs="Menlo"/>
                              </w:rPr>
                              <w:fldChar w:fldCharType="end"/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-1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2401"/>
                              <w:gridCol w:w="2697"/>
                            </w:tblGrid>
                            <w:tr w:rsidR="00A22AE0" w:rsidRPr="00A22AE0" w14:paraId="40B51C70" w14:textId="24DF0A38" w:rsidTr="00804DA8">
                              <w:tc>
                                <w:tcPr>
                                  <w:tcW w:w="1843" w:type="dxa"/>
                                  <w:vAlign w:val="center"/>
                                </w:tcPr>
                                <w:p w14:paraId="4D473B27" w14:textId="77777777" w:rsidR="00A22AE0" w:rsidRPr="00A22AE0" w:rsidRDefault="00A22AE0" w:rsidP="00A22AE0">
                                  <w:pPr>
                                    <w:spacing w:after="120"/>
                                    <w:rPr>
                                      <w:rFonts w:ascii="TUM Neue Helvetica 55 Regular" w:hAnsi="TUM Neue Helvetica 55 Regular" w:cs="Menlo"/>
                                    </w:rPr>
                                  </w:pPr>
                                  <w:r w:rsidRPr="00A22AE0">
                                    <w:rPr>
                                      <w:rFonts w:ascii="TUM Neue Helvetica 55 Regular" w:hAnsi="TUM Neue Helvetica 55 Regular" w:cs="Menlo"/>
                                      <w:b/>
                                      <w:bCs/>
                                    </w:rPr>
                                    <w:t>1</w:t>
                                  </w:r>
                                  <w:r w:rsidRPr="00A22AE0">
                                    <w:rPr>
                                      <w:rFonts w:ascii="TUM Neue Helvetica 55 Regular" w:hAnsi="TUM Neue Helvetica 55 Regular" w:cs="Menlo"/>
                                      <w:b/>
                                      <w:bCs/>
                                      <w:vertAlign w:val="superscript"/>
                                    </w:rPr>
                                    <w:t>st</w:t>
                                  </w:r>
                                  <w:r w:rsidRPr="00A22AE0">
                                    <w:rPr>
                                      <w:rFonts w:ascii="TUM Neue Helvetica 55 Regular" w:hAnsi="TUM Neue Helvetica 55 Regular" w:cs="Menlo"/>
                                      <w:b/>
                                      <w:bCs/>
                                    </w:rPr>
                                    <w:t xml:space="preserve"> Examiner</w:t>
                                  </w:r>
                                  <w:r w:rsidRPr="00A22AE0">
                                    <w:rPr>
                                      <w:rFonts w:ascii="TUM Neue Helvetica 55 Regular" w:hAnsi="TUM Neue Helvetica 55 Regular" w:cs="Menlo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401" w:type="dxa"/>
                                  <w:vAlign w:val="center"/>
                                </w:tcPr>
                                <w:p w14:paraId="20AE1FDA" w14:textId="092BD2DD" w:rsidR="00A22AE0" w:rsidRPr="00A22AE0" w:rsidRDefault="00A22AE0" w:rsidP="00A22AE0">
                                  <w:pPr>
                                    <w:spacing w:after="120"/>
                                    <w:jc w:val="center"/>
                                    <w:rPr>
                                      <w:rFonts w:ascii="TUM Neue Helvetica 55 Regular" w:hAnsi="TUM Neue Helvetica 55 Regular" w:cs="Menlo"/>
                                    </w:rPr>
                                  </w:pPr>
                                  <w:r w:rsidRPr="00A22AE0">
                                    <w:rPr>
                                      <w:rFonts w:ascii="TUM Neue Helvetica 55 Regular" w:hAnsi="TUM Neue Helvetica 55 Regular" w:cs="Menlo"/>
                                    </w:rPr>
                                    <w:t>Dr. Anna Biller</w:t>
                                  </w:r>
                                </w:p>
                              </w:tc>
                              <w:tc>
                                <w:tcPr>
                                  <w:tcW w:w="2697" w:type="dxa"/>
                                </w:tcPr>
                                <w:p w14:paraId="1B97C2BD" w14:textId="4B41E6D4" w:rsidR="00A22AE0" w:rsidRPr="00A22AE0" w:rsidRDefault="00A22AE0" w:rsidP="00A1070E">
                                  <w:pPr>
                                    <w:spacing w:after="120"/>
                                    <w:rPr>
                                      <w:rFonts w:ascii="TUM Neue Helvetica 55 Regular" w:hAnsi="TUM Neue Helvetica 55 Regular" w:cs="Menlo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UM Neue Helvetica 55 Regular" w:hAnsi="TUM Neue Helvetica 55 Regular" w:cs="Menlo"/>
                                      <w:b/>
                                      <w:bCs/>
                                      <w:noProof/>
                                    </w:rPr>
                                    <w:drawing>
                                      <wp:inline distT="0" distB="0" distL="0" distR="0" wp14:anchorId="3A41395E" wp14:editId="42CC3C78">
                                        <wp:extent cx="1068985" cy="457200"/>
                                        <wp:effectExtent l="0" t="0" r="0" b="0"/>
                                        <wp:docPr id="94313767" name="Picture 1" descr="A close-up of a logo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4313767" name="Picture 1" descr="A close-up of a logo&#10;&#10;Description automatically generated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clrChange>
                                                    <a:clrFrom>
                                                      <a:srgbClr val="FFFFFF"/>
                                                    </a:clrFrom>
                                                    <a:clrTo>
                                                      <a:srgbClr val="FFFFFF">
                                                        <a:alpha val="0"/>
                                                      </a:srgbClr>
                                                    </a:clrTo>
                                                  </a:clrChange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1691" cy="4840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A22AE0" w:rsidRPr="00A22AE0" w14:paraId="5F039B7B" w14:textId="77777777" w:rsidTr="00804DA8">
                              <w:tc>
                                <w:tcPr>
                                  <w:tcW w:w="1843" w:type="dxa"/>
                                  <w:vAlign w:val="center"/>
                                </w:tcPr>
                                <w:p w14:paraId="1AFA9E0E" w14:textId="1FF8377E" w:rsidR="00A22AE0" w:rsidRPr="00A22AE0" w:rsidRDefault="00A22AE0" w:rsidP="00A22AE0">
                                  <w:pPr>
                                    <w:rPr>
                                      <w:rFonts w:ascii="TUM Neue Helvetica 55 Regular" w:hAnsi="TUM Neue Helvetica 55 Regular" w:cs="Menlo"/>
                                    </w:rPr>
                                  </w:pPr>
                                  <w:r w:rsidRPr="0002715F">
                                    <w:rPr>
                                      <w:rFonts w:ascii="TUM Neue Helvetica 55 Regular" w:hAnsi="TUM Neue Helvetica 55 Regular" w:cs="Menlo"/>
                                      <w:b/>
                                      <w:bCs/>
                                    </w:rPr>
                                    <w:t>2</w:t>
                                  </w:r>
                                  <w:r w:rsidRPr="0002715F">
                                    <w:rPr>
                                      <w:rFonts w:ascii="TUM Neue Helvetica 55 Regular" w:hAnsi="TUM Neue Helvetica 55 Regular" w:cs="Menlo"/>
                                      <w:b/>
                                      <w:bCs/>
                                      <w:vertAlign w:val="superscript"/>
                                    </w:rPr>
                                    <w:t>nd</w:t>
                                  </w:r>
                                  <w:r w:rsidRPr="0002715F">
                                    <w:rPr>
                                      <w:rFonts w:ascii="TUM Neue Helvetica 55 Regular" w:hAnsi="TUM Neue Helvetica 55 Regular" w:cs="Menlo"/>
                                      <w:b/>
                                      <w:bCs/>
                                    </w:rPr>
                                    <w:t xml:space="preserve"> Examiner</w:t>
                                  </w:r>
                                  <w:r w:rsidRPr="0002715F">
                                    <w:rPr>
                                      <w:rFonts w:ascii="TUM Neue Helvetica 55 Regular" w:hAnsi="TUM Neue Helvetica 55 Regular" w:cs="Menlo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401" w:type="dxa"/>
                                  <w:vAlign w:val="center"/>
                                </w:tcPr>
                                <w:p w14:paraId="1B8E4E4A" w14:textId="10759845" w:rsidR="00A22AE0" w:rsidRPr="00A22AE0" w:rsidRDefault="00A22AE0" w:rsidP="00A22AE0">
                                  <w:pPr>
                                    <w:spacing w:after="120"/>
                                    <w:jc w:val="center"/>
                                    <w:rPr>
                                      <w:rFonts w:ascii="TUM Neue Helvetica 55 Regular" w:hAnsi="TUM Neue Helvetica 55 Regular" w:cs="Menlo"/>
                                    </w:rPr>
                                  </w:pPr>
                                  <w:r w:rsidRPr="00A22AE0">
                                    <w:rPr>
                                      <w:rFonts w:ascii="TUM Neue Helvetica 55 Regular" w:hAnsi="TUM Neue Helvetica 55 Regular" w:cs="Menlo"/>
                                    </w:rPr>
                                    <w:t xml:space="preserve">André </w:t>
                                  </w:r>
                                  <w:proofErr w:type="spellStart"/>
                                  <w:r w:rsidRPr="00A22AE0">
                                    <w:rPr>
                                      <w:rFonts w:ascii="TUM Neue Helvetica 55 Regular" w:hAnsi="TUM Neue Helvetica 55 Regular" w:cs="Menlo"/>
                                    </w:rPr>
                                    <w:t>Andonian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97" w:type="dxa"/>
                                </w:tcPr>
                                <w:p w14:paraId="04D0516E" w14:textId="77777777" w:rsidR="00A22AE0" w:rsidRDefault="00A22AE0" w:rsidP="00A1070E">
                                  <w:pPr>
                                    <w:spacing w:after="120"/>
                                    <w:rPr>
                                      <w:rFonts w:ascii="TUM Neue Helvetica 55 Regular" w:hAnsi="TUM Neue Helvetica 55 Regular" w:cs="Menlo"/>
                                      <w:b/>
                                      <w:bCs/>
                                    </w:rPr>
                                  </w:pPr>
                                </w:p>
                                <w:p w14:paraId="3D5E2022" w14:textId="77777777" w:rsidR="00A22AE0" w:rsidRPr="00A22AE0" w:rsidRDefault="00A22AE0" w:rsidP="00A1070E">
                                  <w:pPr>
                                    <w:spacing w:after="120"/>
                                    <w:rPr>
                                      <w:rFonts w:ascii="TUM Neue Helvetica 55 Regular" w:hAnsi="TUM Neue Helvetica 55 Regular" w:cs="Menlo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4EC06A" w14:textId="2A8C1F17" w:rsidR="0002715F" w:rsidRPr="00D80727" w:rsidRDefault="0002715F" w:rsidP="00804DA8">
                            <w:pPr>
                              <w:rPr>
                                <w:rFonts w:ascii="TUM Neue Helvetica 55 Regular" w:hAnsi="TUM Neue Helvetica 55 Regular" w:cs="Menl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4E6C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.55pt;margin-top:7.4pt;width:766.6pt;height:46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" fillcolor="white [3201]" strokecolor="#4f81bd [3204]" strokeweight="1.5pt">
                <v:textbox>
                  <w:txbxContent>
                    <w:p w14:paraId="40AFCB1B" w14:textId="77777777" w:rsidR="00CB2CDF" w:rsidRPr="00CB2CDF" w:rsidRDefault="00CB2CDF" w:rsidP="00CB2CDF">
                      <w:pPr>
                        <w:spacing w:before="58"/>
                        <w:rPr>
                          <w:rFonts w:ascii="TUM Neue Helvetica 55 Regular" w:hAnsi="TUM Neue Helvetica 55 Regular" w:cs="Menlo"/>
                          <w:b/>
                          <w:bCs/>
                          <w:szCs w:val="21"/>
                        </w:rPr>
                      </w:pPr>
                      <w:r w:rsidRPr="00CB2CDF">
                        <w:rPr>
                          <w:rFonts w:ascii="TUM Neue Helvetica 55 Regular" w:hAnsi="TUM Neue Helvetica 55 Regular" w:cs="Menlo"/>
                          <w:b/>
                          <w:bCs/>
                          <w:szCs w:val="21"/>
                        </w:rPr>
                        <w:t>Strengths:</w:t>
                      </w:r>
                    </w:p>
                    <w:p w14:paraId="330F9417" w14:textId="77777777" w:rsidR="00CB2CDF" w:rsidRPr="00D81691" w:rsidRDefault="00CB2CDF" w:rsidP="00D81691">
                      <w:pPr>
                        <w:pStyle w:val="ListParagraph"/>
                        <w:numPr>
                          <w:ilvl w:val="0"/>
                          <w:numId w:val="38"/>
                        </w:num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77B1028E" w14:textId="77777777" w:rsidR="00D81691" w:rsidRPr="00D81691" w:rsidRDefault="00D81691" w:rsidP="00D81691">
                      <w:pPr>
                        <w:pStyle w:val="ListParagraph"/>
                        <w:spacing w:before="58"/>
                        <w:ind w:left="720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5CBBF75F" w14:textId="77777777" w:rsidR="00CB2CDF" w:rsidRPr="00CB2CDF" w:rsidRDefault="00CB2CDF" w:rsidP="00CB2CDF">
                      <w:pPr>
                        <w:spacing w:before="58"/>
                        <w:rPr>
                          <w:rFonts w:ascii="TUM Neue Helvetica 55 Regular" w:hAnsi="TUM Neue Helvetica 55 Regular" w:cs="Menlo"/>
                          <w:b/>
                          <w:bCs/>
                          <w:szCs w:val="21"/>
                        </w:rPr>
                      </w:pPr>
                      <w:r w:rsidRPr="00CB2CDF">
                        <w:rPr>
                          <w:rFonts w:ascii="TUM Neue Helvetica 55 Regular" w:hAnsi="TUM Neue Helvetica 55 Regular" w:cs="Menlo"/>
                          <w:b/>
                          <w:bCs/>
                          <w:szCs w:val="21"/>
                        </w:rPr>
                        <w:t>Suggestions for improvement:</w:t>
                      </w:r>
                    </w:p>
                    <w:p w14:paraId="320DE608" w14:textId="77777777" w:rsidR="00CB2CDF" w:rsidRPr="00CB2CDF" w:rsidRDefault="00CB2CDF" w:rsidP="00CB2CDF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  <w:r w:rsidRPr="00CB2CDF">
                        <w:rPr>
                          <w:rFonts w:ascii="TUM Neue Helvetica 55 Regular" w:hAnsi="TUM Neue Helvetica 55 Regular" w:cs="Menlo"/>
                          <w:szCs w:val="21"/>
                        </w:rPr>
                        <w:t xml:space="preserve">Layout and Design: </w:t>
                      </w:r>
                    </w:p>
                    <w:p w14:paraId="5A3E97AC" w14:textId="647D04B8" w:rsidR="00CB2CDF" w:rsidRPr="00CB2CDF" w:rsidRDefault="00CB2CDF" w:rsidP="00CB2CDF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  <w:r w:rsidRPr="00CB2CDF">
                        <w:rPr>
                          <w:rFonts w:ascii="TUM Neue Helvetica 55 Regular" w:hAnsi="TUM Neue Helvetica 55 Regular" w:cs="Menlo"/>
                          <w:szCs w:val="21"/>
                        </w:rPr>
                        <w:t>Language</w:t>
                      </w:r>
                      <w:r w:rsidR="00A22AE0">
                        <w:rPr>
                          <w:rFonts w:ascii="TUM Neue Helvetica 55 Regular" w:hAnsi="TUM Neue Helvetica 55 Regular" w:cs="Menlo"/>
                          <w:szCs w:val="21"/>
                        </w:rPr>
                        <w:t>:</w:t>
                      </w:r>
                      <w:r w:rsidRPr="00CB2CDF">
                        <w:rPr>
                          <w:rFonts w:ascii="TUM Neue Helvetica 55 Regular" w:hAnsi="TUM Neue Helvetica 55 Regular" w:cs="Menlo"/>
                          <w:szCs w:val="21"/>
                        </w:rPr>
                        <w:t xml:space="preserve"> </w:t>
                      </w:r>
                    </w:p>
                    <w:p w14:paraId="2E4D885D" w14:textId="2B2AE255" w:rsidR="00CB2CDF" w:rsidRPr="00CB2CDF" w:rsidRDefault="00CB2CDF" w:rsidP="00CB2CDF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  <w:r w:rsidRPr="00CB2CDF">
                        <w:rPr>
                          <w:rFonts w:ascii="TUM Neue Helvetica 55 Regular" w:hAnsi="TUM Neue Helvetica 55 Regular" w:cs="Menlo"/>
                          <w:szCs w:val="21"/>
                        </w:rPr>
                        <w:t>Content</w:t>
                      </w:r>
                      <w:r w:rsidR="00A22AE0">
                        <w:rPr>
                          <w:rFonts w:ascii="TUM Neue Helvetica 55 Regular" w:hAnsi="TUM Neue Helvetica 55 Regular" w:cs="Menlo"/>
                          <w:szCs w:val="21"/>
                        </w:rPr>
                        <w:t>:</w:t>
                      </w:r>
                    </w:p>
                    <w:p w14:paraId="6F751A52" w14:textId="2739A867" w:rsidR="00CB2CDF" w:rsidRDefault="00CB2CDF" w:rsidP="00CB2CDF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  <w:r w:rsidRPr="00CB2CDF">
                        <w:rPr>
                          <w:rFonts w:ascii="TUM Neue Helvetica 55 Regular" w:hAnsi="TUM Neue Helvetica 55 Regular" w:cs="Menlo"/>
                          <w:szCs w:val="21"/>
                        </w:rPr>
                        <w:t>Supervision</w:t>
                      </w:r>
                      <w:r w:rsidR="00A22AE0">
                        <w:rPr>
                          <w:rFonts w:ascii="TUM Neue Helvetica 55 Regular" w:hAnsi="TUM Neue Helvetica 55 Regular" w:cs="Menlo"/>
                          <w:szCs w:val="21"/>
                        </w:rPr>
                        <w:t>:</w:t>
                      </w:r>
                    </w:p>
                    <w:p w14:paraId="7A7FA104" w14:textId="07971F67" w:rsidR="00E911BB" w:rsidRDefault="00E911BB" w:rsidP="00E911BB">
                      <w:p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0D50FF95" w14:textId="77777777" w:rsidR="00E911BB" w:rsidRDefault="00E911BB" w:rsidP="00E911BB">
                      <w:p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7769A49B" w14:textId="77777777" w:rsidR="00E911BB" w:rsidRDefault="00E911BB" w:rsidP="00E911BB">
                      <w:p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2ADCD854" w14:textId="77777777" w:rsidR="00E911BB" w:rsidRDefault="00E911BB" w:rsidP="00E911BB">
                      <w:p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7563D851" w14:textId="77777777" w:rsidR="00E911BB" w:rsidRDefault="00E911BB" w:rsidP="00E911BB">
                      <w:p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126E9869" w14:textId="77777777" w:rsidR="00E911BB" w:rsidRDefault="00E911BB" w:rsidP="00E911BB">
                      <w:p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37D9A6B9" w14:textId="77777777" w:rsidR="00E911BB" w:rsidRDefault="00E911BB" w:rsidP="00E911BB">
                      <w:p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33DDD1FD" w14:textId="77777777" w:rsidR="00E911BB" w:rsidRDefault="00E911BB" w:rsidP="00E911BB">
                      <w:p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5FCD9506" w14:textId="77777777" w:rsidR="00E911BB" w:rsidRPr="00E911BB" w:rsidRDefault="00E911BB" w:rsidP="00E911BB">
                      <w:pPr>
                        <w:spacing w:before="58"/>
                        <w:rPr>
                          <w:rFonts w:ascii="TUM Neue Helvetica 55 Regular" w:hAnsi="TUM Neue Helvetica 55 Regular" w:cs="Menlo"/>
                          <w:szCs w:val="21"/>
                        </w:rPr>
                      </w:pPr>
                    </w:p>
                    <w:p w14:paraId="6CDAF745" w14:textId="77777777" w:rsidR="00CB2CDF" w:rsidRDefault="00CB2CDF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274D0815" w14:textId="77777777" w:rsidR="0002715F" w:rsidRDefault="0002715F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7CEA74C9" w14:textId="77777777" w:rsidR="0002715F" w:rsidRDefault="0002715F" w:rsidP="00804DA8">
                      <w:pPr>
                        <w:spacing w:before="240"/>
                        <w:rPr>
                          <w:rFonts w:ascii="TUM Neue Helvetica 55 Regular" w:hAnsi="TUM Neue Helvetica 55 Regular" w:cs="Menlo"/>
                          <w:b/>
                          <w:bCs/>
                        </w:rPr>
                      </w:pPr>
                      <w:r w:rsidRPr="0002715F">
                        <w:rPr>
                          <w:rFonts w:ascii="TUM Neue Helvetica 55 Regular" w:hAnsi="TUM Neue Helvetica 55 Regular" w:cs="Menlo"/>
                          <w:b/>
                          <w:bCs/>
                        </w:rPr>
                        <w:t>Student</w:t>
                      </w:r>
                      <w:r w:rsidR="00D80727">
                        <w:rPr>
                          <w:rFonts w:ascii="TUM Neue Helvetica 55 Regular" w:hAnsi="TUM Neue Helvetica 55 Regular" w:cs="Menlo"/>
                          <w:b/>
                          <w:bCs/>
                        </w:rPr>
                        <w:t xml:space="preserve"> Name and ID</w:t>
                      </w:r>
                      <w:r w:rsidRPr="0002715F">
                        <w:rPr>
                          <w:rFonts w:ascii="TUM Neue Helvetica 55 Regular" w:hAnsi="TUM Neue Helvetica 55 Regular" w:cs="Menlo"/>
                          <w:b/>
                          <w:bCs/>
                        </w:rPr>
                        <w:t xml:space="preserve">: </w:t>
                      </w:r>
                    </w:p>
                    <w:p w14:paraId="1993E220" w14:textId="50CB71E1" w:rsidR="0002715F" w:rsidRPr="00A22AE0" w:rsidRDefault="00A22AE0" w:rsidP="00A22AE0">
                      <w:pPr>
                        <w:rPr>
                          <w:rFonts w:ascii="TUM Neue Helvetica 55 Regular" w:hAnsi="TUM Neue Helvetica 55 Regular" w:cs="Menlo"/>
                        </w:rPr>
                      </w:pPr>
                      <w:r>
                        <w:rPr>
                          <w:rFonts w:ascii="TUM Neue Helvetica 55 Regular" w:hAnsi="TUM Neue Helvetica 55 Regular" w:cs="Menlo"/>
                          <w:b/>
                          <w:bCs/>
                        </w:rPr>
                        <w:t>Report T</w:t>
                      </w:r>
                      <w:r w:rsidR="0002715F">
                        <w:rPr>
                          <w:rFonts w:ascii="TUM Neue Helvetica 55 Regular" w:hAnsi="TUM Neue Helvetica 55 Regular" w:cs="Menlo"/>
                          <w:b/>
                          <w:bCs/>
                        </w:rPr>
                        <w:t>itle:</w:t>
                      </w:r>
                    </w:p>
                    <w:p w14:paraId="5956B6D9" w14:textId="77777777" w:rsidR="0002715F" w:rsidRDefault="0002715F" w:rsidP="0002715F">
                      <w:pPr>
                        <w:ind w:left="142"/>
                        <w:rPr>
                          <w:rFonts w:ascii="TUM Neue Helvetica 55 Regular" w:hAnsi="TUM Neue Helvetica 55 Regular" w:cs="Menlo"/>
                          <w:b/>
                          <w:bCs/>
                        </w:rPr>
                      </w:pPr>
                    </w:p>
                    <w:p w14:paraId="29732AE2" w14:textId="0B534265" w:rsidR="0002715F" w:rsidRPr="00A22AE0" w:rsidRDefault="0002715F" w:rsidP="00A22AE0">
                      <w:pPr>
                        <w:rPr>
                          <w:rFonts w:ascii="TUM Neue Helvetica 55 Regular" w:hAnsi="TUM Neue Helvetica 55 Regular" w:cs="Menlo"/>
                        </w:rPr>
                      </w:pPr>
                      <w:r w:rsidRPr="0002715F">
                        <w:rPr>
                          <w:rFonts w:ascii="TUM Neue Helvetica 55 Regular" w:hAnsi="TUM Neue Helvetica 55 Regular" w:cs="Menlo"/>
                          <w:b/>
                          <w:bCs/>
                        </w:rPr>
                        <w:t>Place and Date</w:t>
                      </w:r>
                      <w:r w:rsidRPr="0002715F">
                        <w:rPr>
                          <w:rFonts w:ascii="TUM Neue Helvetica 55 Regular" w:hAnsi="TUM Neue Helvetica 55 Regular" w:cs="Menlo"/>
                        </w:rPr>
                        <w:t xml:space="preserve">: </w:t>
                      </w:r>
                      <w:r w:rsidR="00A22AE0">
                        <w:rPr>
                          <w:rFonts w:ascii="TUM Neue Helvetica 55 Regular" w:hAnsi="TUM Neue Helvetica 55 Regular" w:cs="Menlo"/>
                        </w:rPr>
                        <w:t xml:space="preserve">München, </w:t>
                      </w:r>
                      <w:r w:rsidR="00A22AE0">
                        <w:rPr>
                          <w:rFonts w:ascii="TUM Neue Helvetica 55 Regular" w:hAnsi="TUM Neue Helvetica 55 Regular" w:cs="Menlo"/>
                        </w:rPr>
                        <w:fldChar w:fldCharType="begin"/>
                      </w:r>
                      <w:r w:rsidR="00A22AE0">
                        <w:rPr>
                          <w:rFonts w:ascii="TUM Neue Helvetica 55 Regular" w:hAnsi="TUM Neue Helvetica 55 Regular" w:cs="Menlo"/>
                        </w:rPr>
                        <w:instrText xml:space="preserve"> DATE \@ "dd/MM/yyyy" </w:instrText>
                      </w:r>
                      <w:r w:rsidR="00A22AE0">
                        <w:rPr>
                          <w:rFonts w:ascii="TUM Neue Helvetica 55 Regular" w:hAnsi="TUM Neue Helvetica 55 Regular" w:cs="Menlo"/>
                        </w:rPr>
                        <w:fldChar w:fldCharType="separate"/>
                      </w:r>
                      <w:r w:rsidR="00FB1E02">
                        <w:rPr>
                          <w:rFonts w:ascii="TUM Neue Helvetica 55 Regular" w:hAnsi="TUM Neue Helvetica 55 Regular" w:cs="Menlo"/>
                          <w:noProof/>
                        </w:rPr>
                        <w:t>14/08/2023</w:t>
                      </w:r>
                      <w:r w:rsidR="00A22AE0">
                        <w:rPr>
                          <w:rFonts w:ascii="TUM Neue Helvetica 55 Regular" w:hAnsi="TUM Neue Helvetica 55 Regular" w:cs="Menlo"/>
                        </w:rPr>
                        <w:fldChar w:fldCharType="end"/>
                      </w:r>
                    </w:p>
                    <w:tbl>
                      <w:tblPr>
                        <w:tblStyle w:val="TableGrid"/>
                        <w:tblW w:w="0" w:type="auto"/>
                        <w:tblInd w:w="-1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43"/>
                        <w:gridCol w:w="2401"/>
                        <w:gridCol w:w="2697"/>
                      </w:tblGrid>
                      <w:tr w:rsidR="00A22AE0" w:rsidRPr="00A22AE0" w14:paraId="40B51C70" w14:textId="24DF0A38" w:rsidTr="00804DA8">
                        <w:tc>
                          <w:tcPr>
                            <w:tcW w:w="1843" w:type="dxa"/>
                            <w:vAlign w:val="center"/>
                          </w:tcPr>
                          <w:p w14:paraId="4D473B27" w14:textId="77777777" w:rsidR="00A22AE0" w:rsidRPr="00A22AE0" w:rsidRDefault="00A22AE0" w:rsidP="00A22AE0">
                            <w:pPr>
                              <w:spacing w:after="120"/>
                              <w:rPr>
                                <w:rFonts w:ascii="TUM Neue Helvetica 55 Regular" w:hAnsi="TUM Neue Helvetica 55 Regular" w:cs="Menlo"/>
                              </w:rPr>
                            </w:pPr>
                            <w:r w:rsidRPr="00A22AE0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  <w:t>1</w:t>
                            </w:r>
                            <w:r w:rsidRPr="00A22AE0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  <w:vertAlign w:val="superscript"/>
                              </w:rPr>
                              <w:t>st</w:t>
                            </w:r>
                            <w:r w:rsidRPr="00A22AE0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  <w:t xml:space="preserve"> Examiner</w:t>
                            </w:r>
                            <w:r w:rsidRPr="00A22AE0">
                              <w:rPr>
                                <w:rFonts w:ascii="TUM Neue Helvetica 55 Regular" w:hAnsi="TUM Neue Helvetica 55 Regular" w:cs="Menlo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401" w:type="dxa"/>
                            <w:vAlign w:val="center"/>
                          </w:tcPr>
                          <w:p w14:paraId="20AE1FDA" w14:textId="092BD2DD" w:rsidR="00A22AE0" w:rsidRPr="00A22AE0" w:rsidRDefault="00A22AE0" w:rsidP="00A22AE0">
                            <w:pPr>
                              <w:spacing w:after="120"/>
                              <w:jc w:val="center"/>
                              <w:rPr>
                                <w:rFonts w:ascii="TUM Neue Helvetica 55 Regular" w:hAnsi="TUM Neue Helvetica 55 Regular" w:cs="Menlo"/>
                              </w:rPr>
                            </w:pPr>
                            <w:r w:rsidRPr="00A22AE0">
                              <w:rPr>
                                <w:rFonts w:ascii="TUM Neue Helvetica 55 Regular" w:hAnsi="TUM Neue Helvetica 55 Regular" w:cs="Menlo"/>
                              </w:rPr>
                              <w:t>Dr. Anna Biller</w:t>
                            </w:r>
                          </w:p>
                        </w:tc>
                        <w:tc>
                          <w:tcPr>
                            <w:tcW w:w="2697" w:type="dxa"/>
                          </w:tcPr>
                          <w:p w14:paraId="1B97C2BD" w14:textId="4B41E6D4" w:rsidR="00A22AE0" w:rsidRPr="00A22AE0" w:rsidRDefault="00A22AE0" w:rsidP="00A1070E">
                            <w:pPr>
                              <w:spacing w:after="120"/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A41395E" wp14:editId="42CC3C78">
                                  <wp:extent cx="1068985" cy="457200"/>
                                  <wp:effectExtent l="0" t="0" r="0" b="0"/>
                                  <wp:docPr id="94313767" name="Picture 1" descr="A close-up of a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313767" name="Picture 1" descr="A close-up of a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1691" cy="4840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A22AE0" w:rsidRPr="00A22AE0" w14:paraId="5F039B7B" w14:textId="77777777" w:rsidTr="00804DA8">
                        <w:tc>
                          <w:tcPr>
                            <w:tcW w:w="1843" w:type="dxa"/>
                            <w:vAlign w:val="center"/>
                          </w:tcPr>
                          <w:p w14:paraId="1AFA9E0E" w14:textId="1FF8377E" w:rsidR="00A22AE0" w:rsidRPr="00A22AE0" w:rsidRDefault="00A22AE0" w:rsidP="00A22AE0">
                            <w:pPr>
                              <w:rPr>
                                <w:rFonts w:ascii="TUM Neue Helvetica 55 Regular" w:hAnsi="TUM Neue Helvetica 55 Regular" w:cs="Menlo"/>
                              </w:rPr>
                            </w:pPr>
                            <w:r w:rsidRPr="0002715F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  <w:t>2</w:t>
                            </w:r>
                            <w:r w:rsidRPr="0002715F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  <w:vertAlign w:val="superscript"/>
                              </w:rPr>
                              <w:t>nd</w:t>
                            </w:r>
                            <w:r w:rsidRPr="0002715F"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  <w:t xml:space="preserve"> Examiner</w:t>
                            </w:r>
                            <w:r w:rsidRPr="0002715F">
                              <w:rPr>
                                <w:rFonts w:ascii="TUM Neue Helvetica 55 Regular" w:hAnsi="TUM Neue Helvetica 55 Regular" w:cs="Menlo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401" w:type="dxa"/>
                            <w:vAlign w:val="center"/>
                          </w:tcPr>
                          <w:p w14:paraId="1B8E4E4A" w14:textId="10759845" w:rsidR="00A22AE0" w:rsidRPr="00A22AE0" w:rsidRDefault="00A22AE0" w:rsidP="00A22AE0">
                            <w:pPr>
                              <w:spacing w:after="120"/>
                              <w:jc w:val="center"/>
                              <w:rPr>
                                <w:rFonts w:ascii="TUM Neue Helvetica 55 Regular" w:hAnsi="TUM Neue Helvetica 55 Regular" w:cs="Menlo"/>
                              </w:rPr>
                            </w:pPr>
                            <w:r w:rsidRPr="00A22AE0">
                              <w:rPr>
                                <w:rFonts w:ascii="TUM Neue Helvetica 55 Regular" w:hAnsi="TUM Neue Helvetica 55 Regular" w:cs="Menlo"/>
                              </w:rPr>
                              <w:t xml:space="preserve">André </w:t>
                            </w:r>
                            <w:proofErr w:type="spellStart"/>
                            <w:r w:rsidRPr="00A22AE0">
                              <w:rPr>
                                <w:rFonts w:ascii="TUM Neue Helvetica 55 Regular" w:hAnsi="TUM Neue Helvetica 55 Regular" w:cs="Menlo"/>
                              </w:rPr>
                              <w:t>Andonian</w:t>
                            </w:r>
                            <w:proofErr w:type="spellEnd"/>
                          </w:p>
                        </w:tc>
                        <w:tc>
                          <w:tcPr>
                            <w:tcW w:w="2697" w:type="dxa"/>
                          </w:tcPr>
                          <w:p w14:paraId="04D0516E" w14:textId="77777777" w:rsidR="00A22AE0" w:rsidRDefault="00A22AE0" w:rsidP="00A1070E">
                            <w:pPr>
                              <w:spacing w:after="120"/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</w:pPr>
                          </w:p>
                          <w:p w14:paraId="3D5E2022" w14:textId="77777777" w:rsidR="00A22AE0" w:rsidRPr="00A22AE0" w:rsidRDefault="00A22AE0" w:rsidP="00A1070E">
                            <w:pPr>
                              <w:spacing w:after="120"/>
                              <w:rPr>
                                <w:rFonts w:ascii="TUM Neue Helvetica 55 Regular" w:hAnsi="TUM Neue Helvetica 55 Regular" w:cs="Menlo"/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4F4EC06A" w14:textId="2A8C1F17" w:rsidR="0002715F" w:rsidRPr="00D80727" w:rsidRDefault="0002715F" w:rsidP="00804DA8">
                      <w:pPr>
                        <w:rPr>
                          <w:rFonts w:ascii="TUM Neue Helvetica 55 Regular" w:hAnsi="TUM Neue Helvetica 55 Regular" w:cs="Menl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8E05E7" w14:textId="77777777" w:rsidR="00E911BB" w:rsidRPr="00E911BB" w:rsidRDefault="00E911BB" w:rsidP="00E911BB"/>
    <w:p w14:paraId="32853E45" w14:textId="77777777" w:rsidR="00E911BB" w:rsidRPr="00E911BB" w:rsidRDefault="00E911BB" w:rsidP="00E911BB"/>
    <w:p w14:paraId="3CB29E41" w14:textId="77777777" w:rsidR="00E911BB" w:rsidRPr="00E911BB" w:rsidRDefault="00E911BB" w:rsidP="00E911BB"/>
    <w:p w14:paraId="2B6DFE81" w14:textId="77777777" w:rsidR="00E911BB" w:rsidRPr="00E911BB" w:rsidRDefault="00E911BB" w:rsidP="00E911BB"/>
    <w:p w14:paraId="35C95B01" w14:textId="77777777" w:rsidR="00E911BB" w:rsidRPr="00E911BB" w:rsidRDefault="00E911BB" w:rsidP="00E911BB"/>
    <w:p w14:paraId="08B4FB6D" w14:textId="77777777" w:rsidR="00E911BB" w:rsidRPr="00E911BB" w:rsidRDefault="00E911BB" w:rsidP="00E911BB"/>
    <w:p w14:paraId="221E31B5" w14:textId="77777777" w:rsidR="00E911BB" w:rsidRPr="00E911BB" w:rsidRDefault="00E911BB" w:rsidP="00E911BB"/>
    <w:p w14:paraId="7B65AD90" w14:textId="77777777" w:rsidR="00E911BB" w:rsidRPr="00E911BB" w:rsidRDefault="00E911BB" w:rsidP="00E911BB"/>
    <w:p w14:paraId="06C07217" w14:textId="77777777" w:rsidR="00E911BB" w:rsidRPr="00E911BB" w:rsidRDefault="00E911BB" w:rsidP="00E911BB"/>
    <w:p w14:paraId="1FE58ABD" w14:textId="77777777" w:rsidR="00E911BB" w:rsidRPr="00E911BB" w:rsidRDefault="00E911BB" w:rsidP="00E911BB"/>
    <w:p w14:paraId="440838D8" w14:textId="77777777" w:rsidR="00E911BB" w:rsidRPr="00E911BB" w:rsidRDefault="00E911BB" w:rsidP="00E911BB"/>
    <w:p w14:paraId="0A799B8D" w14:textId="77777777" w:rsidR="00E911BB" w:rsidRPr="00E911BB" w:rsidRDefault="00E911BB" w:rsidP="00E911BB"/>
    <w:p w14:paraId="765124F8" w14:textId="77777777" w:rsidR="00E911BB" w:rsidRPr="00E911BB" w:rsidRDefault="00E911BB" w:rsidP="00E911BB"/>
    <w:p w14:paraId="22043981" w14:textId="77777777" w:rsidR="00E911BB" w:rsidRPr="00E911BB" w:rsidRDefault="00E911BB" w:rsidP="00E911BB"/>
    <w:p w14:paraId="171EC3A3" w14:textId="77777777" w:rsidR="00E911BB" w:rsidRPr="00E911BB" w:rsidRDefault="00E911BB" w:rsidP="00E911BB"/>
    <w:p w14:paraId="1243F96B" w14:textId="77777777" w:rsidR="00E911BB" w:rsidRPr="00E911BB" w:rsidRDefault="00E911BB" w:rsidP="00E911BB"/>
    <w:p w14:paraId="54C42FFF" w14:textId="77777777" w:rsidR="00E911BB" w:rsidRPr="00E911BB" w:rsidRDefault="00E911BB" w:rsidP="00E911BB"/>
    <w:p w14:paraId="05723756" w14:textId="77777777" w:rsidR="00E911BB" w:rsidRPr="00E911BB" w:rsidRDefault="00E911BB" w:rsidP="00E911BB"/>
    <w:p w14:paraId="09C18EB9" w14:textId="77777777" w:rsidR="00E911BB" w:rsidRPr="00E911BB" w:rsidRDefault="00E911BB" w:rsidP="00E911BB"/>
    <w:p w14:paraId="618D16B0" w14:textId="77777777" w:rsidR="00E911BB" w:rsidRPr="00E911BB" w:rsidRDefault="00E911BB" w:rsidP="00E911BB"/>
    <w:p w14:paraId="7CAC42B6" w14:textId="77777777" w:rsidR="00E911BB" w:rsidRPr="00E911BB" w:rsidRDefault="00E911BB" w:rsidP="00E911BB"/>
    <w:p w14:paraId="77884C15" w14:textId="77777777" w:rsidR="00E911BB" w:rsidRPr="00E911BB" w:rsidRDefault="00E911BB" w:rsidP="00E911BB"/>
    <w:p w14:paraId="42DBA728" w14:textId="77777777" w:rsidR="00E911BB" w:rsidRPr="00E911BB" w:rsidRDefault="00E911BB" w:rsidP="00E911BB"/>
    <w:p w14:paraId="7FA8882A" w14:textId="77777777" w:rsidR="00E911BB" w:rsidRPr="00E911BB" w:rsidRDefault="00E911BB" w:rsidP="00E911BB">
      <w:r>
        <w:rPr>
          <w:rFonts w:ascii="TUM Neue Helvetica 55 Regular" w:hAnsi="TUM Neue Helvetica 55 Regular" w:cs="Menlo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13211A" wp14:editId="70E9C114">
                <wp:simplePos x="0" y="0"/>
                <wp:positionH relativeFrom="column">
                  <wp:posOffset>58096</wp:posOffset>
                </wp:positionH>
                <wp:positionV relativeFrom="paragraph">
                  <wp:posOffset>69327</wp:posOffset>
                </wp:positionV>
                <wp:extent cx="9732729" cy="0"/>
                <wp:effectExtent l="0" t="12700" r="20955" b="12700"/>
                <wp:wrapNone/>
                <wp:docPr id="19535571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3272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0ECCF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5pt,5.45pt" to="770.9pt,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" strokecolor="#4579b8 [3044]" strokeweight="1.5pt"/>
            </w:pict>
          </mc:Fallback>
        </mc:AlternateContent>
      </w:r>
    </w:p>
    <w:p w14:paraId="7F7C9CE7" w14:textId="77777777" w:rsidR="00E911BB" w:rsidRPr="00E911BB" w:rsidRDefault="00E911BB" w:rsidP="00E911BB"/>
    <w:p w14:paraId="6A9C4E77" w14:textId="77777777" w:rsidR="00E911BB" w:rsidRPr="00E911BB" w:rsidRDefault="00E911BB" w:rsidP="00E911BB"/>
    <w:p w14:paraId="097B1183" w14:textId="77777777" w:rsidR="00E911BB" w:rsidRPr="00E911BB" w:rsidRDefault="00E911BB" w:rsidP="00E911BB"/>
    <w:p w14:paraId="515B7FBE" w14:textId="77777777" w:rsidR="00E911BB" w:rsidRPr="00E911BB" w:rsidRDefault="00E911BB" w:rsidP="00E911BB"/>
    <w:p w14:paraId="3E407BDB" w14:textId="77777777" w:rsidR="00E911BB" w:rsidRPr="00E911BB" w:rsidRDefault="00E911BB" w:rsidP="00E911BB"/>
    <w:p w14:paraId="4ADC669C" w14:textId="77777777" w:rsidR="00E911BB" w:rsidRPr="00E911BB" w:rsidRDefault="00E911BB" w:rsidP="00E911BB"/>
    <w:p w14:paraId="045957A6" w14:textId="77777777" w:rsidR="00E911BB" w:rsidRPr="00E911BB" w:rsidRDefault="00E911BB" w:rsidP="00E911BB"/>
    <w:p w14:paraId="72844123" w14:textId="77777777" w:rsidR="00E911BB" w:rsidRPr="00E911BB" w:rsidRDefault="00E911BB" w:rsidP="00E911BB"/>
    <w:p w14:paraId="56C3C0A4" w14:textId="77777777" w:rsidR="00E911BB" w:rsidRPr="00E911BB" w:rsidRDefault="00E911BB" w:rsidP="00E911BB"/>
    <w:p w14:paraId="2EC24732" w14:textId="77777777" w:rsidR="00E911BB" w:rsidRPr="00E911BB" w:rsidRDefault="00E911BB" w:rsidP="00E911BB"/>
    <w:p w14:paraId="6E32070D" w14:textId="77777777" w:rsidR="00E911BB" w:rsidRPr="00E911BB" w:rsidRDefault="00E911BB" w:rsidP="00E911BB"/>
    <w:p w14:paraId="4025B6DC" w14:textId="77777777" w:rsidR="00E911BB" w:rsidRPr="00E911BB" w:rsidRDefault="00E911BB" w:rsidP="00E911BB"/>
    <w:sectPr w:rsidR="00E911BB" w:rsidRPr="00E911BB" w:rsidSect="003D3317">
      <w:headerReference w:type="default" r:id="rId8"/>
      <w:footerReference w:type="default" r:id="rId9"/>
      <w:type w:val="continuous"/>
      <w:pgSz w:w="16840" w:h="11900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8FCF" w14:textId="77777777" w:rsidR="00183E8C" w:rsidRDefault="00183E8C" w:rsidP="00EF6BE8">
      <w:r>
        <w:separator/>
      </w:r>
    </w:p>
  </w:endnote>
  <w:endnote w:type="continuationSeparator" w:id="0">
    <w:p w14:paraId="5B4F0F4B" w14:textId="77777777" w:rsidR="00183E8C" w:rsidRDefault="00183E8C" w:rsidP="00EF6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UM Neue Helvetica 55 Regular">
    <w:panose1 w:val="020B0604020202020204"/>
    <w:charset w:val="4D"/>
    <w:family w:val="swiss"/>
    <w:pitch w:val="variable"/>
    <w:sig w:usb0="800000AF" w:usb1="5000204A" w:usb2="00000000" w:usb3="00000000" w:csb0="0000009B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3935" w14:textId="0C220451" w:rsidR="00EF6BE8" w:rsidRPr="00753E26" w:rsidRDefault="00753E26" w:rsidP="00A22AE0">
    <w:pPr>
      <w:pStyle w:val="Footer"/>
      <w:spacing w:before="240"/>
      <w:ind w:left="567" w:hanging="425"/>
      <w:rPr>
        <w:rFonts w:ascii="TUM Neue Helvetica 55 Regular" w:hAnsi="TUM Neue Helvetica 55 Regular"/>
        <w:sz w:val="16"/>
        <w:szCs w:val="16"/>
      </w:rPr>
    </w:pPr>
    <w:r w:rsidRPr="00FA66A8">
      <w:rPr>
        <w:rFonts w:ascii="TUM Neue Helvetica 55 Regular" w:hAnsi="TUM Neue Helvetica 55 Regular"/>
        <w:sz w:val="16"/>
        <w:szCs w:val="16"/>
      </w:rPr>
      <w:t>v1.0.</w:t>
    </w:r>
    <w:r w:rsidR="00A22AE0">
      <w:rPr>
        <w:rFonts w:ascii="TUM Neue Helvetica 55 Regular" w:hAnsi="TUM Neue Helvetica 55 Regular"/>
        <w:sz w:val="16"/>
        <w:szCs w:val="16"/>
      </w:rPr>
      <w:t>0</w:t>
    </w:r>
    <w:r w:rsidRPr="00FA66A8">
      <w:rPr>
        <w:rFonts w:ascii="TUM Neue Helvetica 55 Regular" w:hAnsi="TUM Neue Helvetica 55 Regular"/>
        <w:sz w:val="16"/>
        <w:szCs w:val="16"/>
      </w:rPr>
      <w:t xml:space="preserve"> | 2023</w:t>
    </w:r>
    <w:r>
      <w:rPr>
        <w:rFonts w:ascii="TUM Neue Helvetica 55 Regular" w:hAnsi="TUM Neue Helvetica 55 Regular"/>
        <w:sz w:val="16"/>
        <w:szCs w:val="16"/>
      </w:rPr>
      <w:t>0</w:t>
    </w:r>
    <w:r w:rsidR="00223DD8">
      <w:rPr>
        <w:rFonts w:ascii="TUM Neue Helvetica 55 Regular" w:hAnsi="TUM Neue Helvetica 55 Regular"/>
        <w:sz w:val="16"/>
        <w:szCs w:val="16"/>
      </w:rPr>
      <w:t>8</w:t>
    </w:r>
    <w:r w:rsidR="00A22AE0">
      <w:rPr>
        <w:rFonts w:ascii="TUM Neue Helvetica 55 Regular" w:hAnsi="TUM Neue Helvetica 55 Regular"/>
        <w:sz w:val="16"/>
        <w:szCs w:val="16"/>
      </w:rPr>
      <w:t>14</w:t>
    </w:r>
    <w:r>
      <w:rPr>
        <w:rFonts w:ascii="TUM Neue Helvetica 55 Regular" w:hAnsi="TUM Neue Helvetica 55 Regular"/>
        <w:sz w:val="16"/>
        <w:szCs w:val="16"/>
      </w:rPr>
      <w:tab/>
    </w:r>
    <w:r>
      <w:rPr>
        <w:rFonts w:ascii="TUM Neue Helvetica 55 Regular" w:hAnsi="TUM Neue Helvetica 55 Regular"/>
        <w:sz w:val="16"/>
        <w:szCs w:val="16"/>
      </w:rPr>
      <w:tab/>
    </w:r>
    <w:r>
      <w:rPr>
        <w:rFonts w:ascii="TUM Neue Helvetica 55 Regular" w:hAnsi="TUM Neue Helvetica 55 Regular"/>
        <w:sz w:val="16"/>
        <w:szCs w:val="16"/>
      </w:rPr>
      <w:tab/>
    </w:r>
    <w:r>
      <w:rPr>
        <w:rFonts w:ascii="TUM Neue Helvetica 55 Regular" w:hAnsi="TUM Neue Helvetica 55 Regular"/>
        <w:sz w:val="16"/>
        <w:szCs w:val="16"/>
      </w:rPr>
      <w:tab/>
    </w:r>
    <w:r>
      <w:rPr>
        <w:rFonts w:ascii="TUM Neue Helvetica 55 Regular" w:hAnsi="TUM Neue Helvetica 55 Regular"/>
        <w:sz w:val="16"/>
        <w:szCs w:val="16"/>
      </w:rPr>
      <w:tab/>
    </w:r>
    <w:r>
      <w:rPr>
        <w:rFonts w:ascii="TUM Neue Helvetica 55 Regular" w:hAnsi="TUM Neue Helvetica 55 Regular"/>
        <w:sz w:val="16"/>
        <w:szCs w:val="16"/>
      </w:rPr>
      <w:tab/>
    </w:r>
    <w:r>
      <w:rPr>
        <w:rFonts w:ascii="TUM Neue Helvetica 55 Regular" w:hAnsi="TUM Neue Helvetica 55 Regular"/>
        <w:sz w:val="16"/>
        <w:szCs w:val="16"/>
      </w:rPr>
      <w:tab/>
    </w:r>
    <w:r>
      <w:rPr>
        <w:rFonts w:ascii="TUM Neue Helvetica 55 Regular" w:hAnsi="TUM Neue Helvetica 55 Regular"/>
        <w:sz w:val="16"/>
        <w:szCs w:val="16"/>
      </w:rPr>
      <w:tab/>
      <w:t xml:space="preserve">     </w:t>
    </w:r>
    <w:r w:rsidR="00771758">
      <w:rPr>
        <w:rFonts w:ascii="TUM Neue Helvetica 55 Regular" w:hAnsi="TUM Neue Helvetica 55 Regular"/>
        <w:sz w:val="16"/>
        <w:szCs w:val="16"/>
      </w:rPr>
      <w:t xml:space="preserve">                                           </w:t>
    </w:r>
    <w:r>
      <w:rPr>
        <w:rFonts w:ascii="TUM Neue Helvetica 55 Regular" w:hAnsi="TUM Neue Helvetica 55 Regular"/>
        <w:sz w:val="16"/>
        <w:szCs w:val="16"/>
      </w:rPr>
      <w:t xml:space="preserve"> </w:t>
    </w:r>
    <w:r w:rsidRPr="006F149C">
      <w:rPr>
        <w:rFonts w:ascii="TUM Neue Helvetica 55 Regular" w:hAnsi="TUM Neue Helvetica 55 Regular"/>
        <w:sz w:val="16"/>
        <w:szCs w:val="16"/>
      </w:rPr>
      <w:fldChar w:fldCharType="begin"/>
    </w:r>
    <w:r w:rsidRPr="006F149C">
      <w:rPr>
        <w:rFonts w:ascii="TUM Neue Helvetica 55 Regular" w:hAnsi="TUM Neue Helvetica 55 Regular"/>
        <w:sz w:val="16"/>
        <w:szCs w:val="16"/>
      </w:rPr>
      <w:instrText xml:space="preserve"> PAGE  \* Arabic  \* MERGEFORMAT </w:instrText>
    </w:r>
    <w:r w:rsidRPr="006F149C">
      <w:rPr>
        <w:rFonts w:ascii="TUM Neue Helvetica 55 Regular" w:hAnsi="TUM Neue Helvetica 55 Regular"/>
        <w:sz w:val="16"/>
        <w:szCs w:val="16"/>
      </w:rPr>
      <w:fldChar w:fldCharType="separate"/>
    </w:r>
    <w:r>
      <w:rPr>
        <w:rFonts w:ascii="TUM Neue Helvetica 55 Regular" w:hAnsi="TUM Neue Helvetica 55 Regular"/>
        <w:sz w:val="16"/>
        <w:szCs w:val="16"/>
      </w:rPr>
      <w:t>1</w:t>
    </w:r>
    <w:r w:rsidRPr="006F149C">
      <w:rPr>
        <w:rFonts w:ascii="TUM Neue Helvetica 55 Regular" w:hAnsi="TUM Neue Helvetica 55 Regular"/>
        <w:sz w:val="16"/>
        <w:szCs w:val="16"/>
      </w:rPr>
      <w:fldChar w:fldCharType="end"/>
    </w:r>
    <w:r>
      <w:rPr>
        <w:rFonts w:ascii="TUM Neue Helvetica 55 Regular" w:hAnsi="TUM Neue Helvetica 55 Regular"/>
        <w:sz w:val="16"/>
        <w:szCs w:val="16"/>
      </w:rPr>
      <w:t>/</w:t>
    </w:r>
    <w:r w:rsidRPr="006F149C">
      <w:rPr>
        <w:rFonts w:ascii="TUM Neue Helvetica 55 Regular" w:hAnsi="TUM Neue Helvetica 55 Regular"/>
        <w:sz w:val="16"/>
        <w:szCs w:val="16"/>
      </w:rPr>
      <w:fldChar w:fldCharType="begin"/>
    </w:r>
    <w:r w:rsidRPr="006F149C">
      <w:rPr>
        <w:rFonts w:ascii="TUM Neue Helvetica 55 Regular" w:hAnsi="TUM Neue Helvetica 55 Regular"/>
        <w:sz w:val="16"/>
        <w:szCs w:val="16"/>
      </w:rPr>
      <w:instrText xml:space="preserve"> NUMPAGES  \* Arabic  \* MERGEFORMAT </w:instrText>
    </w:r>
    <w:r w:rsidRPr="006F149C">
      <w:rPr>
        <w:rFonts w:ascii="TUM Neue Helvetica 55 Regular" w:hAnsi="TUM Neue Helvetica 55 Regular"/>
        <w:sz w:val="16"/>
        <w:szCs w:val="16"/>
      </w:rPr>
      <w:fldChar w:fldCharType="separate"/>
    </w:r>
    <w:r>
      <w:rPr>
        <w:rFonts w:ascii="TUM Neue Helvetica 55 Regular" w:hAnsi="TUM Neue Helvetica 55 Regular"/>
        <w:sz w:val="16"/>
        <w:szCs w:val="16"/>
      </w:rPr>
      <w:t>3</w:t>
    </w:r>
    <w:r w:rsidRPr="006F149C">
      <w:rPr>
        <w:rFonts w:ascii="TUM Neue Helvetica 55 Regular" w:hAnsi="TUM Neue Helvetica 55 Regula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76A72" w14:textId="77777777" w:rsidR="00183E8C" w:rsidRDefault="00183E8C" w:rsidP="00EF6BE8">
      <w:r>
        <w:separator/>
      </w:r>
    </w:p>
  </w:footnote>
  <w:footnote w:type="continuationSeparator" w:id="0">
    <w:p w14:paraId="2FC139E3" w14:textId="77777777" w:rsidR="00183E8C" w:rsidRDefault="00183E8C" w:rsidP="00EF6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BAC0" w14:textId="44573DEF" w:rsidR="0002715F" w:rsidRPr="00A22AE0" w:rsidRDefault="00A22AE0" w:rsidP="00A22AE0">
    <w:pPr>
      <w:pStyle w:val="Title"/>
      <w:spacing w:after="240"/>
      <w:ind w:left="0" w:right="-59"/>
      <w:rPr>
        <w:rFonts w:ascii="TUM Neue Helvetica 55 Regular" w:hAnsi="TUM Neue Helvetica 55 Regular" w:cs="Menlo"/>
        <w:noProof/>
        <w:color w:val="0F2C39"/>
      </w:rPr>
    </w:pPr>
    <w:r>
      <w:rPr>
        <w:rFonts w:ascii="TUM Neue Helvetica 55 Regular" w:hAnsi="TUM Neue Helvetica 55 Regular" w:cs="Menlo"/>
        <w:noProof/>
        <w:color w:val="0F2C39"/>
      </w:rPr>
      <w:t>REPORT</w:t>
    </w:r>
    <w:r w:rsidRPr="00332DDE">
      <w:rPr>
        <w:rFonts w:ascii="TUM Neue Helvetica 55 Regular" w:hAnsi="TUM Neue Helvetica 55 Regular" w:cs="Menlo"/>
        <w:noProof/>
        <w:color w:val="0F2C39"/>
      </w:rPr>
      <w:t xml:space="preserve"> RUBRIC</w:t>
    </w:r>
    <w:r>
      <w:rPr>
        <w:noProof/>
      </w:rPr>
      <w:drawing>
        <wp:anchor distT="0" distB="0" distL="114300" distR="114300" simplePos="0" relativeHeight="251658240" behindDoc="0" locked="0" layoutInCell="1" allowOverlap="1" wp14:anchorId="04525568" wp14:editId="476521C5">
          <wp:simplePos x="0" y="0"/>
          <wp:positionH relativeFrom="column">
            <wp:posOffset>7951470</wp:posOffset>
          </wp:positionH>
          <wp:positionV relativeFrom="paragraph">
            <wp:posOffset>-169446</wp:posOffset>
          </wp:positionV>
          <wp:extent cx="1854152" cy="334108"/>
          <wp:effectExtent l="0" t="0" r="635" b="0"/>
          <wp:wrapNone/>
          <wp:docPr id="1061700115" name="Picture 1" descr="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1700115" name="Picture 1" descr="Blu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152" cy="334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UM Neue Helvetica 55 Regular" w:hAnsi="TUM Neue Helvetica 55 Regular" w:cs="Menlo"/>
        <w:noProof/>
        <w:color w:val="0F2C39"/>
      </w:rPr>
      <w:t xml:space="preserve"> – TUM Digital Health Innovation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4A79"/>
    <w:multiLevelType w:val="hybridMultilevel"/>
    <w:tmpl w:val="A842773C"/>
    <w:lvl w:ilvl="0" w:tplc="DC181F20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5784B6B4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CE260620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6CE4FDAC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74FA38A4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6D68B8EC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A7445E14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B1B851A2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0DEC95AC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0D4041D"/>
    <w:multiLevelType w:val="hybridMultilevel"/>
    <w:tmpl w:val="EC2ACB58"/>
    <w:lvl w:ilvl="0" w:tplc="6210968E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4F90E04A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14C422AE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E3CEE164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73B2F2B6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E29AD302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96C8EE02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8BAE0F00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E1CA9AD4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013163C0"/>
    <w:multiLevelType w:val="hybridMultilevel"/>
    <w:tmpl w:val="2D64AD06"/>
    <w:lvl w:ilvl="0" w:tplc="73F6FF88">
      <w:numFmt w:val="bullet"/>
      <w:lvlText w:val=""/>
      <w:lvlJc w:val="left"/>
      <w:pPr>
        <w:ind w:left="359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CB7E4860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070E15C0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D4149038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351A863C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3D183CE4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4AE8FC20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1DEE883E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2BD61632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053E4977"/>
    <w:multiLevelType w:val="hybridMultilevel"/>
    <w:tmpl w:val="44C00012"/>
    <w:lvl w:ilvl="0" w:tplc="08BC7072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2AF0B294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6FC454B2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81C86F2E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CE6ECEDC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8B20C23E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6442BDD8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9E4AEE6C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67A0C812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05BE7DAF"/>
    <w:multiLevelType w:val="hybridMultilevel"/>
    <w:tmpl w:val="D4B25666"/>
    <w:lvl w:ilvl="0" w:tplc="049E7E7C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D89EBE56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A1B08542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BAACD34E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D0B07BF8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73DAE1E8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1E6EA5E4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98CC4D74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DDB2B044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060054D5"/>
    <w:multiLevelType w:val="hybridMultilevel"/>
    <w:tmpl w:val="5A10AA4A"/>
    <w:lvl w:ilvl="0" w:tplc="5F04AA4E">
      <w:numFmt w:val="bullet"/>
      <w:lvlText w:val=""/>
      <w:lvlJc w:val="left"/>
      <w:pPr>
        <w:ind w:left="359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DBAAA4F8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349A4D28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453C5B6A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7DDE4206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51F24B86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BD9C8436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A702669E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42841728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6" w15:restartNumberingAfterBreak="0">
    <w:nsid w:val="06627FEB"/>
    <w:multiLevelType w:val="hybridMultilevel"/>
    <w:tmpl w:val="607840EA"/>
    <w:lvl w:ilvl="0" w:tplc="B46C23B0">
      <w:numFmt w:val="bullet"/>
      <w:lvlText w:val=""/>
      <w:lvlJc w:val="left"/>
      <w:pPr>
        <w:ind w:left="359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949230E6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382A141E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2818AAA4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C93CADD6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6CCE73EE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E8A0E4DC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84D21214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F7E81630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0E6614F2"/>
    <w:multiLevelType w:val="hybridMultilevel"/>
    <w:tmpl w:val="652CE65A"/>
    <w:lvl w:ilvl="0" w:tplc="ACEC80F0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1A245486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E8E05B2A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B3B6C65C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38380D96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90CC64C8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EA007FD8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153AB396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2354A6C6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0F8B0367"/>
    <w:multiLevelType w:val="hybridMultilevel"/>
    <w:tmpl w:val="8B388418"/>
    <w:lvl w:ilvl="0" w:tplc="F6FCC14E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47BC7782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3C781BE2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F08822F6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813AEDC2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DF041AE6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2B8AC6AC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65DCFF7A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B3602016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13EE3BA7"/>
    <w:multiLevelType w:val="hybridMultilevel"/>
    <w:tmpl w:val="5B0689FC"/>
    <w:lvl w:ilvl="0" w:tplc="187A6C44">
      <w:numFmt w:val="bullet"/>
      <w:lvlText w:val=""/>
      <w:lvlJc w:val="left"/>
      <w:pPr>
        <w:ind w:left="359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D53CF822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DFB6EBF6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D1DEBB3C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64964992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FD60D758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D3E6A520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69AE8FB2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0DF0F36C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140A0846"/>
    <w:multiLevelType w:val="hybridMultilevel"/>
    <w:tmpl w:val="2D8CDB7A"/>
    <w:lvl w:ilvl="0" w:tplc="957EA3A2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2AF2F27A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F87C663A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501E03BE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E408B77E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DF626B4C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9F4A66E4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A4166830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7048EB86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1B734BD0"/>
    <w:multiLevelType w:val="hybridMultilevel"/>
    <w:tmpl w:val="68DC59FC"/>
    <w:lvl w:ilvl="0" w:tplc="8CCE4F42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047EA2DE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D0525164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E556ADBA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2BBE7C60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DBFAA41E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A9CC9D50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AFEEB2FC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2144B2F8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12" w15:restartNumberingAfterBreak="0">
    <w:nsid w:val="1FEC5E63"/>
    <w:multiLevelType w:val="hybridMultilevel"/>
    <w:tmpl w:val="8160E8C4"/>
    <w:lvl w:ilvl="0" w:tplc="6C30DB1C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4E5207C2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D9784FBE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9760A2B2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03F08C00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4672EB52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5E84726E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71AAE360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8DD6EA4A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25E50A76"/>
    <w:multiLevelType w:val="hybridMultilevel"/>
    <w:tmpl w:val="DF1A8DFA"/>
    <w:lvl w:ilvl="0" w:tplc="407C3798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3B78CA1C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3D7405F4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A87AE4F8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B3147438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123A77E4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E9A05C2C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5AFA98EC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34C4A66C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26C04B88"/>
    <w:multiLevelType w:val="hybridMultilevel"/>
    <w:tmpl w:val="ABB4ACD4"/>
    <w:lvl w:ilvl="0" w:tplc="C8D66CF8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D6A65B2E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8E3C1376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E03CE536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F5C2B512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2C64644E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6BC86710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2AC6639A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83586286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30C40C0A"/>
    <w:multiLevelType w:val="hybridMultilevel"/>
    <w:tmpl w:val="105CD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C49AC"/>
    <w:multiLevelType w:val="hybridMultilevel"/>
    <w:tmpl w:val="015C7148"/>
    <w:lvl w:ilvl="0" w:tplc="3828CA40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824CFF94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5BECDB46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BA086160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2B3AAAE0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CAC6C3FA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0976756A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EE329F1E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C55043AA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34072E33"/>
    <w:multiLevelType w:val="hybridMultilevel"/>
    <w:tmpl w:val="08388B62"/>
    <w:lvl w:ilvl="0" w:tplc="B7DE786C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29B0BD94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812260CA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96FEF68C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24C614C8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8E68D2E6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62E8CA3A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ADE24FFA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96688D44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18" w15:restartNumberingAfterBreak="0">
    <w:nsid w:val="3D716989"/>
    <w:multiLevelType w:val="hybridMultilevel"/>
    <w:tmpl w:val="FA902966"/>
    <w:lvl w:ilvl="0" w:tplc="AE86BA9E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ED5A1864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F59A9DC6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3DC62304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D7A0C69E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192063F2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9396755E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2B28E714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A3AC95E8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19" w15:restartNumberingAfterBreak="0">
    <w:nsid w:val="3E174A91"/>
    <w:multiLevelType w:val="hybridMultilevel"/>
    <w:tmpl w:val="A23AF628"/>
    <w:lvl w:ilvl="0" w:tplc="1CE60406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ACA2648A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6C72DBA4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C39812DC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C828489A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8F181E32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B9A8E3EC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8FD673A4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BFF814C0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20" w15:restartNumberingAfterBreak="0">
    <w:nsid w:val="45AE585E"/>
    <w:multiLevelType w:val="hybridMultilevel"/>
    <w:tmpl w:val="A8FE8388"/>
    <w:lvl w:ilvl="0" w:tplc="83A8359A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D9D66E78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86BA38C2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D7F441A8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548CF1F0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491C1DBA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B9BAC7CE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D6ECD1E2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705606B6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21" w15:restartNumberingAfterBreak="0">
    <w:nsid w:val="4A124F07"/>
    <w:multiLevelType w:val="hybridMultilevel"/>
    <w:tmpl w:val="8D6AB314"/>
    <w:lvl w:ilvl="0" w:tplc="31641DEE">
      <w:start w:val="2"/>
      <w:numFmt w:val="bullet"/>
      <w:lvlText w:val="-"/>
      <w:lvlJc w:val="left"/>
      <w:pPr>
        <w:ind w:left="720" w:hanging="360"/>
      </w:pPr>
      <w:rPr>
        <w:rFonts w:ascii="TUM Neue Helvetica 55 Regular" w:eastAsia="Times New Roman" w:hAnsi="TUM Neue Helvetica 55 Regular" w:cs="Menl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A470D"/>
    <w:multiLevelType w:val="hybridMultilevel"/>
    <w:tmpl w:val="0188266E"/>
    <w:lvl w:ilvl="0" w:tplc="C32AB7BC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1BCE0FBA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AF32840E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A21CB5F4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C488263C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4CE0856E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30DCD06A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210877F6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B56EA97C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23" w15:restartNumberingAfterBreak="0">
    <w:nsid w:val="4E670874"/>
    <w:multiLevelType w:val="hybridMultilevel"/>
    <w:tmpl w:val="E59AE1A4"/>
    <w:lvl w:ilvl="0" w:tplc="081EB470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C62ADA18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5B10E71C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D2C0B52E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3572E5BE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70D61F5A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1B38AF74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A976B3CA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C9986E3A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24" w15:restartNumberingAfterBreak="0">
    <w:nsid w:val="50DE1B5A"/>
    <w:multiLevelType w:val="hybridMultilevel"/>
    <w:tmpl w:val="03620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D3A6E"/>
    <w:multiLevelType w:val="hybridMultilevel"/>
    <w:tmpl w:val="99D89786"/>
    <w:lvl w:ilvl="0" w:tplc="94340F76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98C67770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9A182FC8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603EC962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27E28196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D8666264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FFDAF31E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51D246AE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E3DC0E2C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26" w15:restartNumberingAfterBreak="0">
    <w:nsid w:val="54CC59AA"/>
    <w:multiLevelType w:val="hybridMultilevel"/>
    <w:tmpl w:val="46CEDD2A"/>
    <w:lvl w:ilvl="0" w:tplc="31641DEE">
      <w:start w:val="2"/>
      <w:numFmt w:val="bullet"/>
      <w:lvlText w:val="-"/>
      <w:lvlJc w:val="left"/>
      <w:pPr>
        <w:ind w:left="360" w:hanging="360"/>
      </w:pPr>
      <w:rPr>
        <w:rFonts w:ascii="TUM Neue Helvetica 55 Regular" w:eastAsia="Times New Roman" w:hAnsi="TUM Neue Helvetica 55 Regular" w:cs="Menlo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F874DE"/>
    <w:multiLevelType w:val="hybridMultilevel"/>
    <w:tmpl w:val="7F566A50"/>
    <w:lvl w:ilvl="0" w:tplc="D97E62F2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705854E4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3C281770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9BEC34E8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0228F67A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311A09D0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D46E196E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D06A060C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732A7EB2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28" w15:restartNumberingAfterBreak="0">
    <w:nsid w:val="57B16ED2"/>
    <w:multiLevelType w:val="hybridMultilevel"/>
    <w:tmpl w:val="A1A26FE6"/>
    <w:lvl w:ilvl="0" w:tplc="6624CDE4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38821F0E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E68C4312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89F04784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01126018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DF401790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4118CA36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12884AE6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DFA8F532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29" w15:restartNumberingAfterBreak="0">
    <w:nsid w:val="5C601BDB"/>
    <w:multiLevelType w:val="hybridMultilevel"/>
    <w:tmpl w:val="93362C78"/>
    <w:lvl w:ilvl="0" w:tplc="581A41C8">
      <w:numFmt w:val="bullet"/>
      <w:lvlText w:val=""/>
      <w:lvlJc w:val="left"/>
      <w:pPr>
        <w:ind w:left="359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F1BE8E0E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4D2C27D4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47CA6B56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1E3E95D4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7BD4001E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EF44A6CA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FE441D8C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06DA2F7E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30" w15:restartNumberingAfterBreak="0">
    <w:nsid w:val="5E3317C8"/>
    <w:multiLevelType w:val="hybridMultilevel"/>
    <w:tmpl w:val="B0A2A4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DA199E"/>
    <w:multiLevelType w:val="hybridMultilevel"/>
    <w:tmpl w:val="E8546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2D3A35"/>
    <w:multiLevelType w:val="hybridMultilevel"/>
    <w:tmpl w:val="97BC75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924318"/>
    <w:multiLevelType w:val="hybridMultilevel"/>
    <w:tmpl w:val="61162536"/>
    <w:lvl w:ilvl="0" w:tplc="CD5CF8EA">
      <w:numFmt w:val="bullet"/>
      <w:lvlText w:val=""/>
      <w:lvlJc w:val="left"/>
      <w:pPr>
        <w:ind w:left="359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BBE25AF2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87AEAC54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B462A008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CF4E8F0E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825444CA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75E2D338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999679B2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4224ACBC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34" w15:restartNumberingAfterBreak="0">
    <w:nsid w:val="6F4465FA"/>
    <w:multiLevelType w:val="hybridMultilevel"/>
    <w:tmpl w:val="C7D010B8"/>
    <w:lvl w:ilvl="0" w:tplc="B54CCFEE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53ECDDD6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F690ADF0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5E8A61D6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C22476DE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A5ECF0B8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5CFE0FCE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BAFA8E72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430EF3D6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35" w15:restartNumberingAfterBreak="0">
    <w:nsid w:val="75A6301A"/>
    <w:multiLevelType w:val="hybridMultilevel"/>
    <w:tmpl w:val="4114FDD0"/>
    <w:lvl w:ilvl="0" w:tplc="A08247FC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0E18FB5A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4D1EF532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0CA8F11E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98B613AA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D1DEF1E0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D5F8029C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5BD0C582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8548C1D4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36" w15:restartNumberingAfterBreak="0">
    <w:nsid w:val="79E772EE"/>
    <w:multiLevelType w:val="hybridMultilevel"/>
    <w:tmpl w:val="ED64CD02"/>
    <w:lvl w:ilvl="0" w:tplc="661E0544">
      <w:numFmt w:val="bullet"/>
      <w:lvlText w:val=""/>
      <w:lvlJc w:val="left"/>
      <w:pPr>
        <w:ind w:left="359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5AC6E542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BCA8F04A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DD162352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4CC8EDB4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9BF0EE1A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DA2EBA72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25DE1944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87068DD2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abstractNum w:abstractNumId="37" w15:restartNumberingAfterBreak="0">
    <w:nsid w:val="7C3A0C7C"/>
    <w:multiLevelType w:val="hybridMultilevel"/>
    <w:tmpl w:val="416076C8"/>
    <w:lvl w:ilvl="0" w:tplc="7ABE31A6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19D0A53A">
      <w:numFmt w:val="bullet"/>
      <w:lvlText w:val="•"/>
      <w:lvlJc w:val="left"/>
      <w:pPr>
        <w:ind w:left="596" w:hanging="180"/>
      </w:pPr>
      <w:rPr>
        <w:rFonts w:hint="default"/>
        <w:lang w:val="en-US" w:eastAsia="en-US" w:bidi="ar-SA"/>
      </w:rPr>
    </w:lvl>
    <w:lvl w:ilvl="2" w:tplc="36D619B8">
      <w:numFmt w:val="bullet"/>
      <w:lvlText w:val="•"/>
      <w:lvlJc w:val="left"/>
      <w:pPr>
        <w:ind w:left="832" w:hanging="180"/>
      </w:pPr>
      <w:rPr>
        <w:rFonts w:hint="default"/>
        <w:lang w:val="en-US" w:eastAsia="en-US" w:bidi="ar-SA"/>
      </w:rPr>
    </w:lvl>
    <w:lvl w:ilvl="3" w:tplc="1C229F46">
      <w:numFmt w:val="bullet"/>
      <w:lvlText w:val="•"/>
      <w:lvlJc w:val="left"/>
      <w:pPr>
        <w:ind w:left="1068" w:hanging="180"/>
      </w:pPr>
      <w:rPr>
        <w:rFonts w:hint="default"/>
        <w:lang w:val="en-US" w:eastAsia="en-US" w:bidi="ar-SA"/>
      </w:rPr>
    </w:lvl>
    <w:lvl w:ilvl="4" w:tplc="B8A4F8BA">
      <w:numFmt w:val="bullet"/>
      <w:lvlText w:val="•"/>
      <w:lvlJc w:val="left"/>
      <w:pPr>
        <w:ind w:left="1304" w:hanging="180"/>
      </w:pPr>
      <w:rPr>
        <w:rFonts w:hint="default"/>
        <w:lang w:val="en-US" w:eastAsia="en-US" w:bidi="ar-SA"/>
      </w:rPr>
    </w:lvl>
    <w:lvl w:ilvl="5" w:tplc="7CDC9384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6" w:tplc="D154FEB8">
      <w:numFmt w:val="bullet"/>
      <w:lvlText w:val="•"/>
      <w:lvlJc w:val="left"/>
      <w:pPr>
        <w:ind w:left="1776" w:hanging="180"/>
      </w:pPr>
      <w:rPr>
        <w:rFonts w:hint="default"/>
        <w:lang w:val="en-US" w:eastAsia="en-US" w:bidi="ar-SA"/>
      </w:rPr>
    </w:lvl>
    <w:lvl w:ilvl="7" w:tplc="646C06EE"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8" w:tplc="185A825C">
      <w:numFmt w:val="bullet"/>
      <w:lvlText w:val="•"/>
      <w:lvlJc w:val="left"/>
      <w:pPr>
        <w:ind w:left="2248" w:hanging="180"/>
      </w:pPr>
      <w:rPr>
        <w:rFonts w:hint="default"/>
        <w:lang w:val="en-US" w:eastAsia="en-US" w:bidi="ar-SA"/>
      </w:rPr>
    </w:lvl>
  </w:abstractNum>
  <w:abstractNum w:abstractNumId="38" w15:restartNumberingAfterBreak="0">
    <w:nsid w:val="7C6A4735"/>
    <w:multiLevelType w:val="hybridMultilevel"/>
    <w:tmpl w:val="FD16CFF6"/>
    <w:lvl w:ilvl="0" w:tplc="CA7A28CA">
      <w:numFmt w:val="bullet"/>
      <w:lvlText w:val=""/>
      <w:lvlJc w:val="left"/>
      <w:pPr>
        <w:ind w:left="359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1DBAB212">
      <w:numFmt w:val="bullet"/>
      <w:lvlText w:val="•"/>
      <w:lvlJc w:val="left"/>
      <w:pPr>
        <w:ind w:left="612" w:hanging="180"/>
      </w:pPr>
      <w:rPr>
        <w:rFonts w:hint="default"/>
        <w:lang w:val="en-US" w:eastAsia="en-US" w:bidi="ar-SA"/>
      </w:rPr>
    </w:lvl>
    <w:lvl w:ilvl="2" w:tplc="D0A27BF2"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3" w:tplc="900ED53A">
      <w:numFmt w:val="bullet"/>
      <w:lvlText w:val="•"/>
      <w:lvlJc w:val="left"/>
      <w:pPr>
        <w:ind w:left="1116" w:hanging="180"/>
      </w:pPr>
      <w:rPr>
        <w:rFonts w:hint="default"/>
        <w:lang w:val="en-US" w:eastAsia="en-US" w:bidi="ar-SA"/>
      </w:rPr>
    </w:lvl>
    <w:lvl w:ilvl="4" w:tplc="947E53A6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5" w:tplc="972C1AF4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6" w:tplc="67EE9BB2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7" w:tplc="6F048846">
      <w:numFmt w:val="bullet"/>
      <w:lvlText w:val="•"/>
      <w:lvlJc w:val="left"/>
      <w:pPr>
        <w:ind w:left="2124" w:hanging="180"/>
      </w:pPr>
      <w:rPr>
        <w:rFonts w:hint="default"/>
        <w:lang w:val="en-US" w:eastAsia="en-US" w:bidi="ar-SA"/>
      </w:rPr>
    </w:lvl>
    <w:lvl w:ilvl="8" w:tplc="7D0E1E9A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</w:abstractNum>
  <w:num w:numId="1" w16cid:durableId="51119175">
    <w:abstractNumId w:val="14"/>
  </w:num>
  <w:num w:numId="2" w16cid:durableId="959798558">
    <w:abstractNumId w:val="25"/>
  </w:num>
  <w:num w:numId="3" w16cid:durableId="568229246">
    <w:abstractNumId w:val="38"/>
  </w:num>
  <w:num w:numId="4" w16cid:durableId="182983112">
    <w:abstractNumId w:val="12"/>
  </w:num>
  <w:num w:numId="5" w16cid:durableId="848838092">
    <w:abstractNumId w:val="10"/>
  </w:num>
  <w:num w:numId="6" w16cid:durableId="513421389">
    <w:abstractNumId w:val="0"/>
  </w:num>
  <w:num w:numId="7" w16cid:durableId="1653175318">
    <w:abstractNumId w:val="36"/>
  </w:num>
  <w:num w:numId="8" w16cid:durableId="435101522">
    <w:abstractNumId w:val="27"/>
  </w:num>
  <w:num w:numId="9" w16cid:durableId="518354728">
    <w:abstractNumId w:val="23"/>
  </w:num>
  <w:num w:numId="10" w16cid:durableId="1872763319">
    <w:abstractNumId w:val="34"/>
  </w:num>
  <w:num w:numId="11" w16cid:durableId="308486640">
    <w:abstractNumId w:val="5"/>
  </w:num>
  <w:num w:numId="12" w16cid:durableId="327175396">
    <w:abstractNumId w:val="37"/>
  </w:num>
  <w:num w:numId="13" w16cid:durableId="102965140">
    <w:abstractNumId w:val="17"/>
  </w:num>
  <w:num w:numId="14" w16cid:durableId="2136868662">
    <w:abstractNumId w:val="7"/>
  </w:num>
  <w:num w:numId="15" w16cid:durableId="1050807573">
    <w:abstractNumId w:val="2"/>
  </w:num>
  <w:num w:numId="16" w16cid:durableId="1087767051">
    <w:abstractNumId w:val="13"/>
  </w:num>
  <w:num w:numId="17" w16cid:durableId="1801262332">
    <w:abstractNumId w:val="35"/>
  </w:num>
  <w:num w:numId="18" w16cid:durableId="1057163143">
    <w:abstractNumId w:val="16"/>
  </w:num>
  <w:num w:numId="19" w16cid:durableId="544293107">
    <w:abstractNumId w:val="33"/>
  </w:num>
  <w:num w:numId="20" w16cid:durableId="1678730887">
    <w:abstractNumId w:val="20"/>
  </w:num>
  <w:num w:numId="21" w16cid:durableId="140276554">
    <w:abstractNumId w:val="1"/>
  </w:num>
  <w:num w:numId="22" w16cid:durableId="1566643162">
    <w:abstractNumId w:val="3"/>
  </w:num>
  <w:num w:numId="23" w16cid:durableId="334114609">
    <w:abstractNumId w:val="9"/>
  </w:num>
  <w:num w:numId="24" w16cid:durableId="283318857">
    <w:abstractNumId w:val="22"/>
  </w:num>
  <w:num w:numId="25" w16cid:durableId="1415934488">
    <w:abstractNumId w:val="19"/>
  </w:num>
  <w:num w:numId="26" w16cid:durableId="147484678">
    <w:abstractNumId w:val="8"/>
  </w:num>
  <w:num w:numId="27" w16cid:durableId="1818036274">
    <w:abstractNumId w:val="29"/>
  </w:num>
  <w:num w:numId="28" w16cid:durableId="2127970018">
    <w:abstractNumId w:val="4"/>
  </w:num>
  <w:num w:numId="29" w16cid:durableId="1434668202">
    <w:abstractNumId w:val="11"/>
  </w:num>
  <w:num w:numId="30" w16cid:durableId="1760559105">
    <w:abstractNumId w:val="28"/>
  </w:num>
  <w:num w:numId="31" w16cid:durableId="2076968334">
    <w:abstractNumId w:val="6"/>
  </w:num>
  <w:num w:numId="32" w16cid:durableId="2063170350">
    <w:abstractNumId w:val="18"/>
  </w:num>
  <w:num w:numId="33" w16cid:durableId="745228191">
    <w:abstractNumId w:val="32"/>
  </w:num>
  <w:num w:numId="34" w16cid:durableId="1397433136">
    <w:abstractNumId w:val="15"/>
  </w:num>
  <w:num w:numId="35" w16cid:durableId="991712199">
    <w:abstractNumId w:val="24"/>
  </w:num>
  <w:num w:numId="36" w16cid:durableId="2041081053">
    <w:abstractNumId w:val="21"/>
  </w:num>
  <w:num w:numId="37" w16cid:durableId="297686750">
    <w:abstractNumId w:val="26"/>
  </w:num>
  <w:num w:numId="38" w16cid:durableId="1260943523">
    <w:abstractNumId w:val="30"/>
  </w:num>
  <w:num w:numId="39" w16cid:durableId="4438405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6F"/>
    <w:rsid w:val="00002C64"/>
    <w:rsid w:val="0002715F"/>
    <w:rsid w:val="00044FC6"/>
    <w:rsid w:val="000450CC"/>
    <w:rsid w:val="00065D07"/>
    <w:rsid w:val="00080338"/>
    <w:rsid w:val="000867D9"/>
    <w:rsid w:val="000927C2"/>
    <w:rsid w:val="00093423"/>
    <w:rsid w:val="000A6B2B"/>
    <w:rsid w:val="000B47F5"/>
    <w:rsid w:val="000E5A8D"/>
    <w:rsid w:val="0012207A"/>
    <w:rsid w:val="00183E8C"/>
    <w:rsid w:val="00192418"/>
    <w:rsid w:val="00194DA7"/>
    <w:rsid w:val="001C663D"/>
    <w:rsid w:val="001C7BEF"/>
    <w:rsid w:val="001D16BF"/>
    <w:rsid w:val="001D4BD8"/>
    <w:rsid w:val="001F31F3"/>
    <w:rsid w:val="0020013A"/>
    <w:rsid w:val="00211192"/>
    <w:rsid w:val="00223DD8"/>
    <w:rsid w:val="002642BD"/>
    <w:rsid w:val="002655A0"/>
    <w:rsid w:val="002713D7"/>
    <w:rsid w:val="0028090B"/>
    <w:rsid w:val="002965B5"/>
    <w:rsid w:val="002A567E"/>
    <w:rsid w:val="002C3741"/>
    <w:rsid w:val="002C7BB6"/>
    <w:rsid w:val="00331DAA"/>
    <w:rsid w:val="00332DDE"/>
    <w:rsid w:val="00354C90"/>
    <w:rsid w:val="00373236"/>
    <w:rsid w:val="003C5208"/>
    <w:rsid w:val="003D3317"/>
    <w:rsid w:val="003F0D20"/>
    <w:rsid w:val="003F64C8"/>
    <w:rsid w:val="00432C68"/>
    <w:rsid w:val="00442ADE"/>
    <w:rsid w:val="00454F17"/>
    <w:rsid w:val="004603D5"/>
    <w:rsid w:val="004626C9"/>
    <w:rsid w:val="00464A6F"/>
    <w:rsid w:val="00470F66"/>
    <w:rsid w:val="00492D6A"/>
    <w:rsid w:val="004A246B"/>
    <w:rsid w:val="004B220E"/>
    <w:rsid w:val="004C7E9F"/>
    <w:rsid w:val="004D5941"/>
    <w:rsid w:val="00534534"/>
    <w:rsid w:val="00553958"/>
    <w:rsid w:val="005544D9"/>
    <w:rsid w:val="00576E3C"/>
    <w:rsid w:val="00596A30"/>
    <w:rsid w:val="005D5822"/>
    <w:rsid w:val="005D5FE0"/>
    <w:rsid w:val="005F38B4"/>
    <w:rsid w:val="005F6809"/>
    <w:rsid w:val="00607B4C"/>
    <w:rsid w:val="006316B9"/>
    <w:rsid w:val="00655234"/>
    <w:rsid w:val="00682ECB"/>
    <w:rsid w:val="006A4C94"/>
    <w:rsid w:val="006C303A"/>
    <w:rsid w:val="006D5BC9"/>
    <w:rsid w:val="00700C5E"/>
    <w:rsid w:val="00712D1E"/>
    <w:rsid w:val="00740BF0"/>
    <w:rsid w:val="00742C04"/>
    <w:rsid w:val="0074548C"/>
    <w:rsid w:val="0075220F"/>
    <w:rsid w:val="00753E26"/>
    <w:rsid w:val="0076013D"/>
    <w:rsid w:val="00767995"/>
    <w:rsid w:val="00771758"/>
    <w:rsid w:val="007777FE"/>
    <w:rsid w:val="0079241C"/>
    <w:rsid w:val="007A29A4"/>
    <w:rsid w:val="007B2F19"/>
    <w:rsid w:val="007F2E70"/>
    <w:rsid w:val="007F3FDB"/>
    <w:rsid w:val="007F405B"/>
    <w:rsid w:val="00804DA8"/>
    <w:rsid w:val="00834C1C"/>
    <w:rsid w:val="00866E16"/>
    <w:rsid w:val="00883B86"/>
    <w:rsid w:val="00887F36"/>
    <w:rsid w:val="00895C93"/>
    <w:rsid w:val="008A11E9"/>
    <w:rsid w:val="008A194A"/>
    <w:rsid w:val="008A327D"/>
    <w:rsid w:val="008A3990"/>
    <w:rsid w:val="008B0255"/>
    <w:rsid w:val="008B35D7"/>
    <w:rsid w:val="008B3A49"/>
    <w:rsid w:val="008B5B19"/>
    <w:rsid w:val="008C3E92"/>
    <w:rsid w:val="008C4AA4"/>
    <w:rsid w:val="008C52E6"/>
    <w:rsid w:val="0090356A"/>
    <w:rsid w:val="00906663"/>
    <w:rsid w:val="0091746D"/>
    <w:rsid w:val="00924801"/>
    <w:rsid w:val="00933B99"/>
    <w:rsid w:val="00935FA3"/>
    <w:rsid w:val="00950D9B"/>
    <w:rsid w:val="009744CF"/>
    <w:rsid w:val="0099219D"/>
    <w:rsid w:val="009A760C"/>
    <w:rsid w:val="009B5E76"/>
    <w:rsid w:val="009C5232"/>
    <w:rsid w:val="009F5404"/>
    <w:rsid w:val="00A01478"/>
    <w:rsid w:val="00A21D78"/>
    <w:rsid w:val="00A22AE0"/>
    <w:rsid w:val="00A33452"/>
    <w:rsid w:val="00A451A7"/>
    <w:rsid w:val="00A52168"/>
    <w:rsid w:val="00A76EE7"/>
    <w:rsid w:val="00AA1794"/>
    <w:rsid w:val="00AD0302"/>
    <w:rsid w:val="00AD7F57"/>
    <w:rsid w:val="00AF0D2A"/>
    <w:rsid w:val="00AF251F"/>
    <w:rsid w:val="00B0311B"/>
    <w:rsid w:val="00B0676F"/>
    <w:rsid w:val="00B87641"/>
    <w:rsid w:val="00B921A6"/>
    <w:rsid w:val="00BA66C5"/>
    <w:rsid w:val="00BD5CEF"/>
    <w:rsid w:val="00BF2DD1"/>
    <w:rsid w:val="00C12178"/>
    <w:rsid w:val="00C17119"/>
    <w:rsid w:val="00C2194C"/>
    <w:rsid w:val="00C27245"/>
    <w:rsid w:val="00C533B0"/>
    <w:rsid w:val="00C6630C"/>
    <w:rsid w:val="00C75D47"/>
    <w:rsid w:val="00CB2539"/>
    <w:rsid w:val="00CB2CDF"/>
    <w:rsid w:val="00CD3B84"/>
    <w:rsid w:val="00CD55FA"/>
    <w:rsid w:val="00CD5F94"/>
    <w:rsid w:val="00CE0FA9"/>
    <w:rsid w:val="00CE4C02"/>
    <w:rsid w:val="00D205F8"/>
    <w:rsid w:val="00D236E0"/>
    <w:rsid w:val="00D23783"/>
    <w:rsid w:val="00D24C1B"/>
    <w:rsid w:val="00D25BDE"/>
    <w:rsid w:val="00D365C2"/>
    <w:rsid w:val="00D755C1"/>
    <w:rsid w:val="00D77448"/>
    <w:rsid w:val="00D80727"/>
    <w:rsid w:val="00D80819"/>
    <w:rsid w:val="00D81691"/>
    <w:rsid w:val="00D91EA5"/>
    <w:rsid w:val="00D95AEE"/>
    <w:rsid w:val="00DA5AFB"/>
    <w:rsid w:val="00DA6A6D"/>
    <w:rsid w:val="00DA7382"/>
    <w:rsid w:val="00DB423F"/>
    <w:rsid w:val="00DC0E13"/>
    <w:rsid w:val="00DE0CA4"/>
    <w:rsid w:val="00DF4E08"/>
    <w:rsid w:val="00DF579F"/>
    <w:rsid w:val="00DF5C0F"/>
    <w:rsid w:val="00E03A17"/>
    <w:rsid w:val="00E13571"/>
    <w:rsid w:val="00E30022"/>
    <w:rsid w:val="00E36416"/>
    <w:rsid w:val="00E42E2F"/>
    <w:rsid w:val="00E84C8E"/>
    <w:rsid w:val="00E911BB"/>
    <w:rsid w:val="00EA7B5B"/>
    <w:rsid w:val="00EB2878"/>
    <w:rsid w:val="00EE7557"/>
    <w:rsid w:val="00EF6BE8"/>
    <w:rsid w:val="00F0739F"/>
    <w:rsid w:val="00F25261"/>
    <w:rsid w:val="00F27613"/>
    <w:rsid w:val="00F34270"/>
    <w:rsid w:val="00F36726"/>
    <w:rsid w:val="00F3717F"/>
    <w:rsid w:val="00F5141D"/>
    <w:rsid w:val="00F600F8"/>
    <w:rsid w:val="00F8006D"/>
    <w:rsid w:val="00F80B89"/>
    <w:rsid w:val="00FB1E02"/>
    <w:rsid w:val="00FB4BF0"/>
    <w:rsid w:val="00FC2501"/>
    <w:rsid w:val="00FD3BF6"/>
    <w:rsid w:val="00FD4BAA"/>
    <w:rsid w:val="00FE0050"/>
    <w:rsid w:val="00FE53B9"/>
    <w:rsid w:val="00FE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95B83"/>
  <w15:docId w15:val="{2F954AFB-8AA1-E341-BE75-063E8A6D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1"/>
      <w:szCs w:val="21"/>
    </w:rPr>
  </w:style>
  <w:style w:type="paragraph" w:styleId="Title">
    <w:name w:val="Title"/>
    <w:basedOn w:val="Normal"/>
    <w:uiPriority w:val="10"/>
    <w:qFormat/>
    <w:pPr>
      <w:spacing w:before="39"/>
      <w:ind w:left="2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60" w:hanging="181"/>
    </w:pPr>
  </w:style>
  <w:style w:type="character" w:styleId="CommentReference">
    <w:name w:val="annotation reference"/>
    <w:basedOn w:val="DefaultParagraphFont"/>
    <w:uiPriority w:val="99"/>
    <w:semiHidden/>
    <w:unhideWhenUsed/>
    <w:rsid w:val="006D5B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5B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5BC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B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BC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D5BC9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F6B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6BE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6B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6BE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22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mb/Documents/GitHub/MPI-tSCN/Templates/teaching/2023.08.14.Rubric_Report.v1.0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2023.08.14.Rubric_Report.v1.0.0.dotx</Template>
  <TotalTime>1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Appendix E Sample Rubrics 2011-02-17</vt:lpstr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Appendix E Sample Rubrics 2011-02-17</dc:title>
  <dc:creator>Anna Biller</dc:creator>
  <cp:lastModifiedBy>Anna Biller</cp:lastModifiedBy>
  <cp:revision>3</cp:revision>
  <cp:lastPrinted>2023-08-14T13:49:00Z</cp:lastPrinted>
  <dcterms:created xsi:type="dcterms:W3CDTF">2023-08-14T13:49:00Z</dcterms:created>
  <dcterms:modified xsi:type="dcterms:W3CDTF">2023-08-14T13:49:00Z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2023-02-21T00:00:00Z</vt:filetime>
  </property>
  <property fmtid="{D5CDD505-2E9C-101B-9397-08002B2CF9AE}" pid="5" name="Producer">
    <vt:lpwstr>GPL Ghostscript 9.27</vt:lpwstr>
  </property>
</Properties>
</file>